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052D6B" w14:paraId="11F834B0" w14:textId="77777777" w:rsidTr="00052D6B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F58E999" w14:textId="77777777" w:rsidR="00052D6B" w:rsidRDefault="00052D6B" w:rsidP="00052D6B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223273A" wp14:editId="49A4D860">
                      <wp:simplePos x="0" y="0"/>
                      <wp:positionH relativeFrom="column">
                        <wp:posOffset>-344170</wp:posOffset>
                      </wp:positionH>
                      <wp:positionV relativeFrom="page">
                        <wp:posOffset>322580</wp:posOffset>
                      </wp:positionV>
                      <wp:extent cx="3938905" cy="8656955"/>
                      <wp:effectExtent l="0" t="0" r="4445" b="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8905" cy="8656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C43DE7" id="Rectángulo 3" o:spid="_x0000_s1026" alt="rectángulo blanco para texto en portada" style="position:absolute;margin-left:-27.1pt;margin-top:25.4pt;width:310.15pt;height:681.6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  <w:p w14:paraId="210683BA" w14:textId="77777777" w:rsidR="00052D6B" w:rsidRDefault="00052D6B" w:rsidP="00052D6B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540DC1E7" wp14:editId="2ED48B64">
                      <wp:extent cx="2867025" cy="2581275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7025" cy="2581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C155AA" w14:textId="77777777" w:rsidR="00052D6B" w:rsidRPr="00714E3F" w:rsidRDefault="00052D6B" w:rsidP="00052D6B">
                                  <w:pPr>
                                    <w:pStyle w:val="Ttulo"/>
                                    <w:rPr>
                                      <w:sz w:val="58"/>
                                      <w:szCs w:val="58"/>
                                      <w:lang w:val="es-PE" w:bidi="es-ES"/>
                                    </w:rPr>
                                  </w:pPr>
                                  <w:r w:rsidRPr="00714E3F">
                                    <w:rPr>
                                      <w:sz w:val="58"/>
                                      <w:szCs w:val="58"/>
                                      <w:lang w:val="es-PE" w:bidi="es-ES"/>
                                    </w:rPr>
                                    <w:t>Gestores de contenidos Web (CMS) y Sistemas de aprendizaje Web (LMS)</w:t>
                                  </w:r>
                                </w:p>
                                <w:p w14:paraId="6000332C" w14:textId="77777777" w:rsidR="00052D6B" w:rsidRPr="00D86945" w:rsidRDefault="00052D6B" w:rsidP="00052D6B">
                                  <w:pPr>
                                    <w:pStyle w:val="Ttulo"/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40DC1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25.75pt;height:20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" filled="f" stroked="f" strokeweight=".5pt">
                      <v:textbox>
                        <w:txbxContent>
                          <w:p w14:paraId="3CC155AA" w14:textId="77777777" w:rsidR="00052D6B" w:rsidRPr="00714E3F" w:rsidRDefault="00052D6B" w:rsidP="00052D6B">
                            <w:pPr>
                              <w:pStyle w:val="Ttulo"/>
                              <w:rPr>
                                <w:sz w:val="58"/>
                                <w:szCs w:val="58"/>
                                <w:lang w:val="es-PE" w:bidi="es-ES"/>
                              </w:rPr>
                            </w:pPr>
                            <w:r w:rsidRPr="00714E3F">
                              <w:rPr>
                                <w:sz w:val="58"/>
                                <w:szCs w:val="58"/>
                                <w:lang w:val="es-PE" w:bidi="es-ES"/>
                              </w:rPr>
                              <w:t>Gestores de contenidos Web (CMS) y Sistemas de aprendizaje Web (LMS)</w:t>
                            </w:r>
                          </w:p>
                          <w:p w14:paraId="6000332C" w14:textId="77777777" w:rsidR="00052D6B" w:rsidRPr="00D86945" w:rsidRDefault="00052D6B" w:rsidP="00052D6B">
                            <w:pPr>
                              <w:pStyle w:val="Ttulo"/>
                              <w:spacing w:after="0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052D6B" w14:paraId="6EBB28C4" w14:textId="77777777" w:rsidTr="00052D6B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A0A0DAA" w14:textId="77777777" w:rsidR="00052D6B" w:rsidRDefault="00052D6B" w:rsidP="00052D6B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AF45851" wp14:editId="7AECDEDC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356870</wp:posOffset>
                  </wp:positionV>
                  <wp:extent cx="2800350" cy="1868170"/>
                  <wp:effectExtent l="0" t="0" r="0" b="0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1868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2E8A0B" wp14:editId="5072A608">
                      <wp:simplePos x="0" y="0"/>
                      <wp:positionH relativeFrom="column">
                        <wp:posOffset>-146685</wp:posOffset>
                      </wp:positionH>
                      <wp:positionV relativeFrom="paragraph">
                        <wp:posOffset>2395220</wp:posOffset>
                      </wp:positionV>
                      <wp:extent cx="3495675" cy="2124075"/>
                      <wp:effectExtent l="0" t="0" r="28575" b="28575"/>
                      <wp:wrapNone/>
                      <wp:docPr id="4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95675" cy="2124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2B805B7" w14:textId="77777777" w:rsidR="00052D6B" w:rsidRPr="00052D6B" w:rsidRDefault="00052D6B" w:rsidP="00052D6B">
                                  <w:pPr>
                                    <w:rPr>
                                      <w:sz w:val="48"/>
                                      <w:szCs w:val="48"/>
                                      <w:lang w:val="es-MX"/>
                                    </w:rPr>
                                  </w:pPr>
                                  <w:r w:rsidRPr="00052D6B">
                                    <w:rPr>
                                      <w:sz w:val="48"/>
                                      <w:szCs w:val="48"/>
                                      <w:lang w:val="es-MX"/>
                                    </w:rPr>
                                    <w:t>“instituto superior tecnológico la joya “</w:t>
                                  </w:r>
                                </w:p>
                                <w:p w14:paraId="68BFF214" w14:textId="77777777" w:rsidR="00052D6B" w:rsidRPr="00052D6B" w:rsidRDefault="00052D6B" w:rsidP="00052D6B">
                                  <w:pPr>
                                    <w:rPr>
                                      <w:sz w:val="48"/>
                                      <w:szCs w:val="48"/>
                                      <w:lang w:val="es-MX"/>
                                    </w:rPr>
                                  </w:pPr>
                                  <w:r w:rsidRPr="00052D6B">
                                    <w:rPr>
                                      <w:sz w:val="48"/>
                                      <w:szCs w:val="48"/>
                                      <w:lang w:val="es-MX"/>
                                    </w:rPr>
                                    <w:t xml:space="preserve">Gestión y administración web </w:t>
                                  </w:r>
                                </w:p>
                                <w:p w14:paraId="26B6D6BD" w14:textId="77777777" w:rsidR="00052D6B" w:rsidRPr="00052D6B" w:rsidRDefault="00052D6B" w:rsidP="00052D6B">
                                  <w:pPr>
                                    <w:rPr>
                                      <w:sz w:val="48"/>
                                      <w:szCs w:val="48"/>
                                      <w:lang w:val="es-MX"/>
                                    </w:rPr>
                                  </w:pPr>
                                  <w:r w:rsidRPr="00052D6B">
                                    <w:rPr>
                                      <w:sz w:val="48"/>
                                      <w:szCs w:val="48"/>
                                      <w:lang w:val="es-MX"/>
                                    </w:rPr>
                                    <w:t>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2E8A0B" id="Cuadro de texto 4" o:spid="_x0000_s1027" type="#_x0000_t202" style="position:absolute;margin-left:-11.55pt;margin-top:188.6pt;width:275.25pt;height:16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" fillcolor="white [3201]" strokeweight=".5pt">
                      <v:textbox>
                        <w:txbxContent>
                          <w:p w14:paraId="02B805B7" w14:textId="77777777" w:rsidR="00052D6B" w:rsidRPr="00052D6B" w:rsidRDefault="00052D6B" w:rsidP="00052D6B">
                            <w:pPr>
                              <w:rPr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052D6B">
                              <w:rPr>
                                <w:sz w:val="48"/>
                                <w:szCs w:val="48"/>
                                <w:lang w:val="es-MX"/>
                              </w:rPr>
                              <w:t>“instituto superior tecnológico la joya “</w:t>
                            </w:r>
                          </w:p>
                          <w:p w14:paraId="68BFF214" w14:textId="77777777" w:rsidR="00052D6B" w:rsidRPr="00052D6B" w:rsidRDefault="00052D6B" w:rsidP="00052D6B">
                            <w:pPr>
                              <w:rPr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052D6B">
                              <w:rPr>
                                <w:sz w:val="48"/>
                                <w:szCs w:val="48"/>
                                <w:lang w:val="es-MX"/>
                              </w:rPr>
                              <w:t xml:space="preserve">Gestión y administración web </w:t>
                            </w:r>
                          </w:p>
                          <w:p w14:paraId="26B6D6BD" w14:textId="77777777" w:rsidR="00052D6B" w:rsidRPr="00052D6B" w:rsidRDefault="00052D6B" w:rsidP="00052D6B">
                            <w:pPr>
                              <w:rPr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052D6B">
                              <w:rPr>
                                <w:sz w:val="48"/>
                                <w:szCs w:val="48"/>
                                <w:lang w:val="es-MX"/>
                              </w:rPr>
                              <w:t>2026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5958593F" wp14:editId="2D64A5A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85A5061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052D6B" w14:paraId="5E6209E9" w14:textId="77777777" w:rsidTr="00052D6B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E1D742EA4AB94251826AEA882603CE02"/>
              </w:placeholder>
              <w15:appearance w15:val="hidden"/>
            </w:sdtPr>
            <w:sdtContent>
              <w:p w14:paraId="1D17EAB4" w14:textId="5005FFEF" w:rsidR="00052D6B" w:rsidRDefault="00052D6B" w:rsidP="00052D6B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F358D3">
                  <w:rPr>
                    <w:rStyle w:val="SubttuloCar"/>
                    <w:b w:val="0"/>
                    <w:noProof/>
                    <w:lang w:bidi="es-ES"/>
                  </w:rPr>
                  <w:t>27 septiembre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3993CCD7" w14:textId="77777777" w:rsidR="00052D6B" w:rsidRDefault="00052D6B" w:rsidP="00052D6B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9338A07" wp14:editId="1942F54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81D4AA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76261896" w14:textId="77777777" w:rsidR="00052D6B" w:rsidRDefault="00052D6B" w:rsidP="00052D6B">
            <w:pPr>
              <w:rPr>
                <w:noProof/>
                <w:sz w:val="10"/>
                <w:szCs w:val="10"/>
              </w:rPr>
            </w:pPr>
          </w:p>
          <w:p w14:paraId="2E8A3372" w14:textId="77777777" w:rsidR="00052D6B" w:rsidRDefault="00052D6B" w:rsidP="00052D6B">
            <w:pPr>
              <w:rPr>
                <w:noProof/>
                <w:sz w:val="10"/>
                <w:szCs w:val="10"/>
              </w:rPr>
            </w:pPr>
          </w:p>
          <w:p w14:paraId="06E4671F" w14:textId="77777777" w:rsidR="00052D6B" w:rsidRDefault="00000000" w:rsidP="00052D6B">
            <w:pPr>
              <w:rPr>
                <w:noProof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FD4D1963C9154279B0958FD6EED35D9B"/>
                </w:placeholder>
                <w15:appearance w15:val="hidden"/>
              </w:sdtPr>
              <w:sdtContent>
                <w:r w:rsidR="00052D6B">
                  <w:rPr>
                    <w:noProof/>
                  </w:rPr>
                  <w:t xml:space="preserve">Estudiante: Yuri huilcara puraca </w:t>
                </w:r>
              </w:sdtContent>
            </w:sdt>
          </w:p>
          <w:p w14:paraId="0354C76A" w14:textId="77777777" w:rsidR="00052D6B" w:rsidRDefault="00052D6B" w:rsidP="00052D6B">
            <w:pPr>
              <w:rPr>
                <w:noProof/>
              </w:rPr>
            </w:pPr>
            <w:r>
              <w:rPr>
                <w:noProof/>
              </w:rPr>
              <w:t>Prof:  maryori lizeth hilares angelo</w:t>
            </w:r>
          </w:p>
          <w:p w14:paraId="6672D4FE" w14:textId="77777777" w:rsidR="00052D6B" w:rsidRPr="00D86945" w:rsidRDefault="00052D6B" w:rsidP="00052D6B">
            <w:pPr>
              <w:rPr>
                <w:noProof/>
                <w:sz w:val="10"/>
                <w:szCs w:val="10"/>
              </w:rPr>
            </w:pPr>
          </w:p>
        </w:tc>
      </w:tr>
    </w:tbl>
    <w:p w14:paraId="36AD650C" w14:textId="7EF7A9C6" w:rsidR="00D077E9" w:rsidRDefault="00052D6B">
      <w:pPr>
        <w:spacing w:after="200"/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6563364E" wp14:editId="698EDF56">
            <wp:simplePos x="0" y="0"/>
            <wp:positionH relativeFrom="column">
              <wp:posOffset>-746760</wp:posOffset>
            </wp:positionH>
            <wp:positionV relativeFrom="page">
              <wp:posOffset>-19006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896A7A" wp14:editId="3332DE61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E8A80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350A4D29" w14:textId="079C6065" w:rsidR="00D077E9" w:rsidRDefault="00052D6B" w:rsidP="00D077E9">
      <w:pPr>
        <w:pStyle w:val="Ttulo1"/>
        <w:rPr>
          <w:noProof/>
        </w:rPr>
      </w:pPr>
      <w:r>
        <w:rPr>
          <w:noProof/>
          <w:lang w:bidi="es-ES"/>
        </w:rPr>
        <w:lastRenderedPageBreak/>
        <w:t>Introducción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14:paraId="21E11B2F" w14:textId="77777777" w:rsidTr="00DF027C">
        <w:trPr>
          <w:trHeight w:val="3546"/>
        </w:trPr>
        <w:tc>
          <w:tcPr>
            <w:tcW w:w="9999" w:type="dxa"/>
          </w:tcPr>
          <w:p w14:paraId="72853D91" w14:textId="77777777" w:rsidR="00DF027C" w:rsidRPr="00107817" w:rsidRDefault="00DF027C" w:rsidP="00DF027C">
            <w:pPr>
              <w:rPr>
                <w:noProof/>
                <w:sz w:val="36"/>
                <w:szCs w:val="36"/>
              </w:rPr>
            </w:pPr>
          </w:p>
          <w:p w14:paraId="14B4F484" w14:textId="46D83202" w:rsidR="00652245" w:rsidRPr="00107817" w:rsidRDefault="00652245" w:rsidP="00652245">
            <w:pPr>
              <w:rPr>
                <w:b w:val="0"/>
                <w:noProof/>
                <w:sz w:val="36"/>
                <w:szCs w:val="36"/>
                <w:lang w:val="es-PE"/>
              </w:rPr>
            </w:pPr>
            <w:r w:rsidRPr="00107817">
              <w:rPr>
                <w:b w:val="0"/>
                <w:noProof/>
                <w:sz w:val="36"/>
                <w:szCs w:val="36"/>
                <w:lang w:val="es-PE"/>
              </w:rPr>
              <w:t>Actualmente existen varias herramientas que nos ayudan a crear y administrar páginas web y plataformas educativas de una manera más fácil, sin necesidad de programar todo desde cero ,entre estas herramientas están los CMS y los LMS.</w:t>
            </w:r>
          </w:p>
          <w:p w14:paraId="7D1530CF" w14:textId="77777777" w:rsidR="00652245" w:rsidRPr="00107817" w:rsidRDefault="00652245" w:rsidP="00652245">
            <w:pPr>
              <w:rPr>
                <w:b w:val="0"/>
                <w:noProof/>
                <w:sz w:val="36"/>
                <w:szCs w:val="36"/>
                <w:lang w:val="es-PE"/>
              </w:rPr>
            </w:pPr>
            <w:r w:rsidRPr="00107817">
              <w:rPr>
                <w:b w:val="0"/>
                <w:noProof/>
                <w:sz w:val="36"/>
                <w:szCs w:val="36"/>
                <w:lang w:val="es-PE"/>
              </w:rPr>
              <w:t>Un CMS sirve principalmente para crear, organizar y administrar el contenido de una página web. En cambio, un LMS está más enfocado en la educación, ya que permite crear cursos virtuales, compartir materiales y facilitar el aprendizaje en línea.</w:t>
            </w:r>
          </w:p>
          <w:p w14:paraId="30FE72A1" w14:textId="06F66A12" w:rsidR="00652245" w:rsidRPr="00107817" w:rsidRDefault="00652245" w:rsidP="00652245">
            <w:pPr>
              <w:rPr>
                <w:b w:val="0"/>
                <w:noProof/>
                <w:sz w:val="36"/>
                <w:szCs w:val="36"/>
                <w:lang w:val="es-PE"/>
              </w:rPr>
            </w:pPr>
            <w:r w:rsidRPr="00107817">
              <w:rPr>
                <w:b w:val="0"/>
                <w:noProof/>
                <w:sz w:val="36"/>
                <w:szCs w:val="36"/>
                <w:lang w:val="es-PE"/>
              </w:rPr>
              <w:t>En este informe explicare que son los CMS y LMS, para que sirven, cuáles son sus principales características, algunos ejemplos y las diferencias entre ambos. También se mostrará mediante un diagrama el proceso básico para instalar y configurar una de estas plataformas.</w:t>
            </w:r>
          </w:p>
          <w:p w14:paraId="668A4909" w14:textId="77777777" w:rsidR="00DF027C" w:rsidRDefault="00DF027C" w:rsidP="00DF027C">
            <w:pPr>
              <w:rPr>
                <w:noProof/>
              </w:rPr>
            </w:pPr>
          </w:p>
          <w:p w14:paraId="6220DD92" w14:textId="4BA2A587" w:rsidR="00DF027C" w:rsidRDefault="00DF027C" w:rsidP="00DF027C">
            <w:pPr>
              <w:pStyle w:val="Contenido"/>
              <w:rPr>
                <w:noProof/>
              </w:rPr>
            </w:pPr>
          </w:p>
        </w:tc>
      </w:tr>
    </w:tbl>
    <w:p w14:paraId="1C959609" w14:textId="77777777" w:rsidR="00AB02A7" w:rsidRDefault="00AB02A7" w:rsidP="00DF027C">
      <w:pPr>
        <w:rPr>
          <w:noProof/>
        </w:rPr>
      </w:pPr>
    </w:p>
    <w:p w14:paraId="5716E0E0" w14:textId="622F3526" w:rsidR="00652245" w:rsidRDefault="00052D6B" w:rsidP="00652245">
      <w:pPr>
        <w:pStyle w:val="Ttulo1"/>
        <w:rPr>
          <w:noProof/>
        </w:rPr>
      </w:pPr>
      <w:r>
        <w:rPr>
          <w:noProof/>
        </w:rPr>
        <w:br w:type="page"/>
      </w:r>
      <w:r w:rsidR="00652245">
        <w:rPr>
          <w:noProof/>
          <w:lang w:bidi="es-ES"/>
        </w:rPr>
        <w:lastRenderedPageBreak/>
        <w:t>¿Qué es un</w:t>
      </w:r>
      <w:r w:rsidR="0079076C">
        <w:rPr>
          <w:noProof/>
          <w:lang w:bidi="es-ES"/>
        </w:rPr>
        <w:t xml:space="preserve"> CMS</w:t>
      </w:r>
      <w:r w:rsidR="00652245">
        <w:rPr>
          <w:noProof/>
          <w:lang w:bidi="es-ES"/>
        </w:rPr>
        <w:t>?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652245" w14:paraId="2EB5429F" w14:textId="77777777" w:rsidTr="0063771F">
        <w:trPr>
          <w:trHeight w:val="3546"/>
        </w:trPr>
        <w:tc>
          <w:tcPr>
            <w:tcW w:w="9999" w:type="dxa"/>
          </w:tcPr>
          <w:sdt>
            <w:sdtPr>
              <w:rPr>
                <w:noProof/>
              </w:rPr>
              <w:id w:val="1514105536"/>
              <w:placeholder>
                <w:docPart w:val="550327E837C04B8FA5C2D510B31BB6A6"/>
              </w:placeholder>
              <w15:appearance w15:val="hidden"/>
            </w:sdtPr>
            <w:sdtContent>
              <w:p w14:paraId="23BDE3CB" w14:textId="745C1C39" w:rsidR="00652245" w:rsidRDefault="00652245" w:rsidP="0063771F">
                <w:pPr>
                  <w:pStyle w:val="Ttulo2"/>
                  <w:rPr>
                    <w:noProof/>
                  </w:rPr>
                </w:pPr>
                <w:r w:rsidRPr="0079076C">
                  <w:rPr>
                    <w:bCs/>
                    <w:noProof/>
                  </w:rPr>
                  <w:t>CMS significa Content Management System, que en español quiere decir Sistema de Gestión de Contenidos.</w:t>
                </w:r>
              </w:p>
            </w:sdtContent>
          </w:sdt>
          <w:p w14:paraId="46D8A43C" w14:textId="77777777" w:rsidR="00652245" w:rsidRDefault="00652245" w:rsidP="0063771F">
            <w:pPr>
              <w:rPr>
                <w:noProof/>
              </w:rPr>
            </w:pPr>
          </w:p>
          <w:p w14:paraId="00216233" w14:textId="650F73EB" w:rsidR="00652245" w:rsidRPr="00DF027C" w:rsidRDefault="00652245" w:rsidP="0063771F">
            <w:pPr>
              <w:pStyle w:val="Contenido"/>
              <w:rPr>
                <w:noProof/>
              </w:rPr>
            </w:pPr>
            <w:r>
              <w:rPr>
                <w:noProof/>
              </w:rPr>
              <w:t>Es una plataforma que permite almacenar contenido para su visualización en un sitio web, un CMS gestiona diversos tipos de contenido como texto ,imágenes ,archivos ,audio y video.</w:t>
            </w:r>
          </w:p>
          <w:p w14:paraId="1BC0EE2F" w14:textId="77777777" w:rsidR="00652245" w:rsidRDefault="00652245" w:rsidP="0063771F">
            <w:pPr>
              <w:rPr>
                <w:noProof/>
              </w:rPr>
            </w:pPr>
          </w:p>
          <w:p w14:paraId="542BA9C8" w14:textId="77777777" w:rsidR="00652245" w:rsidRDefault="00652245" w:rsidP="0063771F">
            <w:pPr>
              <w:pStyle w:val="Contenido"/>
              <w:rPr>
                <w:noProof/>
              </w:rPr>
            </w:pPr>
            <w:r>
              <w:rPr>
                <w:noProof/>
              </w:rPr>
              <w:t>Un CMS proporciona a los usuarios que normalmente no tendrian los conocimientos tecnicos para crear y mantener un sitio web un sistema sencillo para cargar, editar y publicar contenido.</w:t>
            </w:r>
            <w:r w:rsidR="0079076C">
              <w:rPr>
                <w:noProof/>
              </w:rPr>
              <w:t>Es como un programa que permite crear,organizar modificar y publicar contenido de una pagina web sin necesidad de programar todo manualmente.</w:t>
            </w:r>
          </w:p>
          <w:p w14:paraId="4E6DD737" w14:textId="77777777" w:rsidR="0079076C" w:rsidRDefault="0079076C" w:rsidP="0063771F">
            <w:pPr>
              <w:pStyle w:val="Contenido"/>
              <w:rPr>
                <w:noProof/>
              </w:rPr>
            </w:pPr>
          </w:p>
          <w:p w14:paraId="091016BC" w14:textId="77777777" w:rsidR="0079076C" w:rsidRDefault="0079076C" w:rsidP="0063771F">
            <w:pPr>
              <w:pStyle w:val="Contenido"/>
              <w:rPr>
                <w:noProof/>
              </w:rPr>
            </w:pPr>
            <w:r>
              <w:rPr>
                <w:noProof/>
              </w:rPr>
              <w:t>Facilita que una persona pueda administrar una pagina web desde un panel de control.WordPress por ejemplo.</w:t>
            </w:r>
          </w:p>
          <w:p w14:paraId="537E48A2" w14:textId="77D0229E" w:rsidR="0079076C" w:rsidRDefault="0079076C" w:rsidP="0063771F">
            <w:pPr>
              <w:pStyle w:val="Contenido"/>
              <w:rPr>
                <w:noProof/>
              </w:rPr>
            </w:pPr>
          </w:p>
        </w:tc>
      </w:tr>
    </w:tbl>
    <w:sdt>
      <w:sdtPr>
        <w:rPr>
          <w:noProof/>
        </w:rPr>
        <w:id w:val="1931078397"/>
        <w:placeholder>
          <w:docPart w:val="C1CC65BDBCFA48FBB384E965966A35C9"/>
        </w:placeholder>
        <w15:appearance w15:val="hidden"/>
      </w:sdtPr>
      <w:sdtContent>
        <w:p w14:paraId="331B4409" w14:textId="77777777" w:rsidR="00DE554A" w:rsidRPr="0079076C" w:rsidRDefault="00DE554A" w:rsidP="00DE554A">
          <w:pPr>
            <w:pStyle w:val="Ttulo2"/>
            <w:rPr>
              <w:noProof/>
            </w:rPr>
          </w:pPr>
          <w:r>
            <w:rPr>
              <w:noProof/>
            </w:rPr>
            <w:t>¿para que sirve un CMS?</w:t>
          </w:r>
        </w:p>
      </w:sdtContent>
    </w:sdt>
    <w:p w14:paraId="380DD414" w14:textId="77777777" w:rsidR="00DE554A" w:rsidRDefault="00DE554A" w:rsidP="00DE554A">
      <w:pPr>
        <w:pStyle w:val="Contenido"/>
        <w:rPr>
          <w:noProof/>
        </w:rPr>
      </w:pPr>
      <w:r>
        <w:rPr>
          <w:noProof/>
        </w:rPr>
        <w:t>Sirve para :</w:t>
      </w:r>
    </w:p>
    <w:p w14:paraId="058DCFB2" w14:textId="77777777" w:rsidR="00DE554A" w:rsidRPr="0079076C" w:rsidRDefault="00DE554A" w:rsidP="00DE554A">
      <w:pPr>
        <w:pStyle w:val="Contenido"/>
        <w:numPr>
          <w:ilvl w:val="0"/>
          <w:numId w:val="3"/>
        </w:numPr>
        <w:rPr>
          <w:noProof/>
          <w:lang w:val="es-PE"/>
        </w:rPr>
      </w:pPr>
      <w:r w:rsidRPr="0079076C">
        <w:rPr>
          <w:noProof/>
          <w:lang w:val="es-PE"/>
        </w:rPr>
        <w:t>Crear páginas web.</w:t>
      </w:r>
    </w:p>
    <w:p w14:paraId="2C659DA2" w14:textId="77777777" w:rsidR="00DE554A" w:rsidRPr="0079076C" w:rsidRDefault="00DE554A" w:rsidP="00DE554A">
      <w:pPr>
        <w:pStyle w:val="Contenido"/>
        <w:numPr>
          <w:ilvl w:val="0"/>
          <w:numId w:val="3"/>
        </w:numPr>
        <w:rPr>
          <w:noProof/>
          <w:lang w:val="es-PE"/>
        </w:rPr>
      </w:pPr>
      <w:r w:rsidRPr="0079076C">
        <w:rPr>
          <w:noProof/>
          <w:lang w:val="es-PE"/>
        </w:rPr>
        <w:t>Publicar noticias y artículos.</w:t>
      </w:r>
    </w:p>
    <w:p w14:paraId="515D0BA5" w14:textId="77777777" w:rsidR="00DE554A" w:rsidRPr="0079076C" w:rsidRDefault="00DE554A" w:rsidP="00DE554A">
      <w:pPr>
        <w:pStyle w:val="Contenido"/>
        <w:numPr>
          <w:ilvl w:val="0"/>
          <w:numId w:val="3"/>
        </w:numPr>
        <w:rPr>
          <w:noProof/>
          <w:lang w:val="es-PE"/>
        </w:rPr>
      </w:pPr>
      <w:r w:rsidRPr="0079076C">
        <w:rPr>
          <w:noProof/>
          <w:lang w:val="es-PE"/>
        </w:rPr>
        <w:t>Agregar imágenes y videos.</w:t>
      </w:r>
    </w:p>
    <w:p w14:paraId="799490D4" w14:textId="77777777" w:rsidR="00DE554A" w:rsidRPr="0079076C" w:rsidRDefault="00DE554A" w:rsidP="00DE554A">
      <w:pPr>
        <w:pStyle w:val="Contenido"/>
        <w:numPr>
          <w:ilvl w:val="0"/>
          <w:numId w:val="3"/>
        </w:numPr>
        <w:rPr>
          <w:noProof/>
          <w:lang w:val="es-PE"/>
        </w:rPr>
      </w:pPr>
      <w:r w:rsidRPr="0079076C">
        <w:rPr>
          <w:noProof/>
          <w:lang w:val="es-PE"/>
        </w:rPr>
        <w:t>Organizar información.</w:t>
      </w:r>
    </w:p>
    <w:p w14:paraId="538517B1" w14:textId="77777777" w:rsidR="00DE554A" w:rsidRPr="0079076C" w:rsidRDefault="00DE554A" w:rsidP="00DE554A">
      <w:pPr>
        <w:pStyle w:val="Contenido"/>
        <w:numPr>
          <w:ilvl w:val="0"/>
          <w:numId w:val="3"/>
        </w:numPr>
        <w:rPr>
          <w:noProof/>
          <w:lang w:val="es-PE"/>
        </w:rPr>
      </w:pPr>
      <w:r w:rsidRPr="0079076C">
        <w:rPr>
          <w:noProof/>
          <w:lang w:val="es-PE"/>
        </w:rPr>
        <w:t>Administrar usuarios.</w:t>
      </w:r>
    </w:p>
    <w:p w14:paraId="33EAB2C0" w14:textId="77777777" w:rsidR="00DE554A" w:rsidRPr="0079076C" w:rsidRDefault="00DE554A" w:rsidP="00DE554A">
      <w:pPr>
        <w:pStyle w:val="Contenido"/>
        <w:numPr>
          <w:ilvl w:val="0"/>
          <w:numId w:val="3"/>
        </w:numPr>
        <w:rPr>
          <w:noProof/>
          <w:lang w:val="es-PE"/>
        </w:rPr>
      </w:pPr>
      <w:r w:rsidRPr="0079076C">
        <w:rPr>
          <w:noProof/>
          <w:lang w:val="es-PE"/>
        </w:rPr>
        <w:t>Modificar el diseño de una página.</w:t>
      </w:r>
    </w:p>
    <w:p w14:paraId="4DD8343C" w14:textId="77777777" w:rsidR="00DE554A" w:rsidRPr="0079076C" w:rsidRDefault="00DE554A" w:rsidP="00DE554A">
      <w:pPr>
        <w:pStyle w:val="Contenido"/>
        <w:numPr>
          <w:ilvl w:val="0"/>
          <w:numId w:val="3"/>
        </w:numPr>
        <w:rPr>
          <w:noProof/>
          <w:lang w:val="es-PE"/>
        </w:rPr>
      </w:pPr>
      <w:r w:rsidRPr="0079076C">
        <w:rPr>
          <w:noProof/>
          <w:lang w:val="es-PE"/>
        </w:rPr>
        <w:t>Instalar complementos o plugins.</w:t>
      </w:r>
    </w:p>
    <w:p w14:paraId="7A58BC62" w14:textId="77777777" w:rsidR="00DE554A" w:rsidRPr="0079076C" w:rsidRDefault="00DE554A" w:rsidP="00DE554A">
      <w:pPr>
        <w:pStyle w:val="Contenido"/>
        <w:numPr>
          <w:ilvl w:val="0"/>
          <w:numId w:val="3"/>
        </w:numPr>
        <w:rPr>
          <w:bCs/>
          <w:noProof/>
        </w:rPr>
      </w:pPr>
      <w:r w:rsidRPr="0079076C">
        <w:rPr>
          <w:bCs/>
          <w:noProof/>
          <w:lang w:val="es-PE"/>
        </w:rPr>
        <w:t>Mantener actualizado el contenido de un sitio web.</w:t>
      </w:r>
    </w:p>
    <w:sdt>
      <w:sdtPr>
        <w:rPr>
          <w:noProof/>
        </w:rPr>
        <w:id w:val="-1082139277"/>
        <w:placeholder>
          <w:docPart w:val="8A8E25FB442341D992F750F5EAB5B5CB"/>
        </w:placeholder>
        <w15:appearance w15:val="hidden"/>
      </w:sdtPr>
      <w:sdtContent>
        <w:p w14:paraId="77BECEF8" w14:textId="77777777" w:rsidR="00DE554A" w:rsidRPr="0079076C" w:rsidRDefault="00DE554A" w:rsidP="00DE554A">
          <w:pPr>
            <w:pStyle w:val="Ttulo2"/>
            <w:rPr>
              <w:noProof/>
            </w:rPr>
          </w:pPr>
          <w:r>
            <w:rPr>
              <w:noProof/>
            </w:rPr>
            <w:t>¿Caracteristicas de un CMS?</w:t>
          </w:r>
        </w:p>
      </w:sdtContent>
    </w:sdt>
    <w:p w14:paraId="6E16FA73" w14:textId="77777777" w:rsidR="00DE554A" w:rsidRPr="00DE554A" w:rsidRDefault="00DE554A" w:rsidP="00DE554A">
      <w:pPr>
        <w:pStyle w:val="Contenido"/>
        <w:numPr>
          <w:ilvl w:val="0"/>
          <w:numId w:val="18"/>
        </w:numPr>
        <w:rPr>
          <w:noProof/>
        </w:rPr>
      </w:pPr>
      <w:r w:rsidRPr="00DE554A">
        <w:rPr>
          <w:b/>
          <w:bCs/>
          <w:noProof/>
        </w:rPr>
        <w:t>Facilidad de uso:</w:t>
      </w:r>
      <w:r w:rsidRPr="00DE554A">
        <w:rPr>
          <w:b/>
          <w:noProof/>
        </w:rPr>
        <w:t xml:space="preserve"> </w:t>
      </w:r>
      <w:r w:rsidRPr="00DE554A">
        <w:rPr>
          <w:bCs/>
          <w:noProof/>
        </w:rPr>
        <w:t>Cuenta con paneles de control visuales e intuitivos donde puedes escribir textos, subir fotos o acomodar elementos sin tocar código de programación.</w:t>
      </w:r>
    </w:p>
    <w:p w14:paraId="6CC549BA" w14:textId="427566D9" w:rsidR="00DE554A" w:rsidRDefault="00DE554A"/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652245" w14:paraId="549B3898" w14:textId="77777777" w:rsidTr="0063771F">
        <w:trPr>
          <w:trHeight w:val="5931"/>
        </w:trPr>
        <w:tc>
          <w:tcPr>
            <w:tcW w:w="9999" w:type="dxa"/>
          </w:tcPr>
          <w:p w14:paraId="0ADB2071" w14:textId="3A73A631" w:rsidR="00DE554A" w:rsidRPr="00DE554A" w:rsidRDefault="00DE554A" w:rsidP="00DE554A">
            <w:pPr>
              <w:pStyle w:val="Contenido"/>
              <w:numPr>
                <w:ilvl w:val="0"/>
                <w:numId w:val="18"/>
              </w:numPr>
              <w:rPr>
                <w:noProof/>
              </w:rPr>
            </w:pPr>
            <w:r w:rsidRPr="00DE554A">
              <w:rPr>
                <w:b/>
                <w:bCs/>
                <w:noProof/>
              </w:rPr>
              <w:lastRenderedPageBreak/>
              <w:t>Plantillas y temas:</w:t>
            </w:r>
            <w:r w:rsidRPr="00DE554A">
              <w:rPr>
                <w:b/>
                <w:noProof/>
              </w:rPr>
              <w:t xml:space="preserve"> </w:t>
            </w:r>
            <w:r w:rsidRPr="00DE554A">
              <w:rPr>
                <w:bCs/>
                <w:noProof/>
              </w:rPr>
              <w:t>Ofrece diseños prediseñados que puedes cambiar y adaptar fácilmente para reflejar la identidad visual de tu marca o negocio</w:t>
            </w:r>
          </w:p>
          <w:p w14:paraId="0DBF3D80" w14:textId="6A06F3EB" w:rsidR="00DE554A" w:rsidRDefault="00DE554A" w:rsidP="00DE554A">
            <w:pPr>
              <w:pStyle w:val="Contenido"/>
              <w:numPr>
                <w:ilvl w:val="0"/>
                <w:numId w:val="18"/>
              </w:numPr>
              <w:rPr>
                <w:bCs/>
                <w:noProof/>
              </w:rPr>
            </w:pPr>
            <w:r w:rsidRPr="00DE554A">
              <w:rPr>
                <w:b/>
                <w:bCs/>
                <w:noProof/>
              </w:rPr>
              <w:t>Gestión de usuarios y roles:</w:t>
            </w:r>
            <w:r w:rsidRPr="00DE554A">
              <w:rPr>
                <w:b/>
                <w:noProof/>
              </w:rPr>
              <w:t xml:space="preserve"> </w:t>
            </w:r>
            <w:r w:rsidRPr="00DE554A">
              <w:rPr>
                <w:bCs/>
                <w:noProof/>
              </w:rPr>
              <w:t>Permite asignar diferentes permisos de acceso (administrador, editor, autor, suscriptor) para que varias personas colaboren de forma segura.</w:t>
            </w:r>
          </w:p>
          <w:p w14:paraId="4DDE2AEA" w14:textId="55154BFD" w:rsidR="00DE554A" w:rsidRPr="00DE554A" w:rsidRDefault="00DE554A" w:rsidP="00DE554A">
            <w:pPr>
              <w:pStyle w:val="Contenido"/>
              <w:numPr>
                <w:ilvl w:val="0"/>
                <w:numId w:val="18"/>
              </w:numPr>
              <w:rPr>
                <w:bCs/>
                <w:noProof/>
              </w:rPr>
            </w:pPr>
            <w:r w:rsidRPr="00DE554A">
              <w:rPr>
                <w:b/>
                <w:bCs/>
                <w:noProof/>
              </w:rPr>
              <w:t xml:space="preserve">Biblioteca multimedia: </w:t>
            </w:r>
            <w:r w:rsidRPr="00DE554A">
              <w:rPr>
                <w:noProof/>
              </w:rPr>
              <w:t xml:space="preserve">Almacena, ordena y administra archivos como imágenes, videos y documentos en un solo lugar centralizado. </w:t>
            </w:r>
          </w:p>
          <w:p w14:paraId="3BC26AE0" w14:textId="3FCF9F60" w:rsidR="00DE554A" w:rsidRPr="00DE554A" w:rsidRDefault="00DE554A" w:rsidP="00DE554A">
            <w:pPr>
              <w:pStyle w:val="Contenido"/>
              <w:numPr>
                <w:ilvl w:val="0"/>
                <w:numId w:val="18"/>
              </w:numPr>
              <w:rPr>
                <w:bCs/>
                <w:noProof/>
                <w:lang w:val="es-PE"/>
              </w:rPr>
            </w:pPr>
            <w:r w:rsidRPr="00DE554A">
              <w:rPr>
                <w:b/>
                <w:bCs/>
                <w:noProof/>
                <w:lang w:val="es-PE"/>
              </w:rPr>
              <w:t>Plugins y extensiones:</w:t>
            </w:r>
            <w:r w:rsidRPr="00DE554A">
              <w:rPr>
                <w:bCs/>
                <w:noProof/>
                <w:lang w:val="es-PE"/>
              </w:rPr>
              <w:t xml:space="preserve"> Permite instalar complementos para añadir funciones adicionales, como formularios de contacto, tiendas virtuales o sistemas de pago. </w:t>
            </w:r>
          </w:p>
          <w:p w14:paraId="2C8AF4EF" w14:textId="7E18164C" w:rsidR="00DE554A" w:rsidRPr="00DE554A" w:rsidRDefault="00DE554A" w:rsidP="00DE554A">
            <w:pPr>
              <w:pStyle w:val="Contenido"/>
              <w:numPr>
                <w:ilvl w:val="0"/>
                <w:numId w:val="18"/>
              </w:numPr>
              <w:rPr>
                <w:bCs/>
                <w:noProof/>
                <w:lang w:val="es-PE"/>
              </w:rPr>
            </w:pPr>
            <w:r w:rsidRPr="00DE554A">
              <w:rPr>
                <w:b/>
                <w:bCs/>
                <w:noProof/>
                <w:lang w:val="es-PE"/>
              </w:rPr>
              <w:t>Optimización para buscadores (SEO):</w:t>
            </w:r>
            <w:r w:rsidRPr="00DE554A">
              <w:rPr>
                <w:bCs/>
                <w:noProof/>
                <w:lang w:val="es-PE"/>
              </w:rPr>
              <w:t xml:space="preserve"> Incluye herramientas, estructuras de URL amigables y opciones técnicas para ayudar a que tu sitio aparezca mejor posicionado en Google.</w:t>
            </w:r>
          </w:p>
          <w:p w14:paraId="1F7FB697" w14:textId="6F3105B3" w:rsidR="00DE554A" w:rsidRPr="00DE554A" w:rsidRDefault="00DE554A" w:rsidP="00DE554A">
            <w:pPr>
              <w:pStyle w:val="Contenido"/>
              <w:numPr>
                <w:ilvl w:val="0"/>
                <w:numId w:val="18"/>
              </w:numPr>
              <w:rPr>
                <w:bCs/>
                <w:noProof/>
                <w:lang w:val="es-PE"/>
              </w:rPr>
            </w:pPr>
            <w:r w:rsidRPr="00DE554A">
              <w:rPr>
                <w:b/>
                <w:bCs/>
                <w:noProof/>
                <w:lang w:val="es-PE"/>
              </w:rPr>
              <w:t>Escalabilidad:</w:t>
            </w:r>
            <w:r w:rsidRPr="00DE554A">
              <w:rPr>
                <w:bCs/>
                <w:noProof/>
                <w:lang w:val="es-PE"/>
              </w:rPr>
              <w:t xml:space="preserve"> Permite que tu sitio web crezca añadiendo nuevas páginas, secciones o bases de datos a medida que tu proyecto lo necesite</w:t>
            </w:r>
            <w:r>
              <w:rPr>
                <w:bCs/>
                <w:noProof/>
                <w:lang w:val="es-PE"/>
              </w:rPr>
              <w:t>.</w:t>
            </w:r>
          </w:p>
          <w:p w14:paraId="02144F55" w14:textId="77777777" w:rsidR="00036437" w:rsidRDefault="00036437" w:rsidP="00036437">
            <w:pPr>
              <w:pStyle w:val="Contenido"/>
              <w:rPr>
                <w:noProof/>
              </w:rPr>
            </w:pPr>
          </w:p>
          <w:p w14:paraId="42871E1E" w14:textId="77777777" w:rsidR="00652245" w:rsidRDefault="00652245" w:rsidP="0063771F">
            <w:pPr>
              <w:pStyle w:val="Contenido"/>
              <w:rPr>
                <w:i/>
                <w:noProof/>
                <w:sz w:val="36"/>
              </w:rPr>
            </w:pPr>
          </w:p>
        </w:tc>
      </w:tr>
    </w:tbl>
    <w:sdt>
      <w:sdtPr>
        <w:rPr>
          <w:noProof/>
        </w:rPr>
        <w:id w:val="1192027777"/>
        <w:placeholder>
          <w:docPart w:val="22426148AA7E4536A3838DD18011E05F"/>
        </w:placeholder>
        <w15:appearance w15:val="hidden"/>
      </w:sdtPr>
      <w:sdtContent>
        <w:p w14:paraId="74CE618D" w14:textId="77777777" w:rsidR="00DE554A" w:rsidRDefault="00DE554A" w:rsidP="00DE554A">
          <w:pPr>
            <w:pStyle w:val="Ttulo2"/>
            <w:rPr>
              <w:noProof/>
            </w:rPr>
          </w:pPr>
          <w:r w:rsidRPr="00036437">
            <w:rPr>
              <w:b/>
              <w:noProof/>
            </w:rPr>
            <w:t>Ejemplos de CMS</w:t>
          </w:r>
          <w:r>
            <w:rPr>
              <w:b/>
              <w:noProof/>
            </w:rPr>
            <w:t>:</w:t>
          </w:r>
        </w:p>
      </w:sdtContent>
    </w:sdt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7894"/>
      </w:tblGrid>
      <w:tr w:rsidR="00DE554A" w:rsidRPr="00036437" w14:paraId="27698C02" w14:textId="77777777" w:rsidTr="00637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46D3" w14:textId="77777777" w:rsidR="00DE554A" w:rsidRPr="00036437" w:rsidRDefault="00DE554A" w:rsidP="00DE554A">
            <w:pPr>
              <w:pStyle w:val="Contenido"/>
              <w:numPr>
                <w:ilvl w:val="0"/>
                <w:numId w:val="5"/>
              </w:numPr>
              <w:rPr>
                <w:noProof/>
                <w:lang w:val="es-PE"/>
              </w:rPr>
            </w:pPr>
            <w:r w:rsidRPr="00036437">
              <w:rPr>
                <w:b/>
                <w:bCs/>
                <w:noProof/>
                <w:lang w:val="es-PE"/>
              </w:rPr>
              <w:t>WordPress</w:t>
            </w:r>
            <w:r>
              <w:rPr>
                <w:b/>
                <w:bCs/>
                <w:noProof/>
                <w:lang w:val="es-P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686D601" w14:textId="77777777" w:rsidR="00DE554A" w:rsidRDefault="00DE554A" w:rsidP="0063771F">
            <w:pPr>
              <w:pStyle w:val="Contenido"/>
              <w:rPr>
                <w:noProof/>
                <w:lang w:val="es-PE"/>
              </w:rPr>
            </w:pPr>
          </w:p>
          <w:p w14:paraId="2DCCDDE6" w14:textId="77777777" w:rsidR="00DE554A" w:rsidRPr="00036437" w:rsidRDefault="00DE554A" w:rsidP="0063771F">
            <w:pPr>
              <w:pStyle w:val="Contenido"/>
              <w:rPr>
                <w:noProof/>
                <w:lang w:val="es-PE"/>
              </w:rPr>
            </w:pPr>
            <w:r w:rsidRPr="00036437">
              <w:rPr>
                <w:noProof/>
                <w:lang w:val="es-PE"/>
              </w:rPr>
              <w:t>Para crear páginas web, blogs, sitios institucionales y tiendas virtuales.</w:t>
            </w:r>
          </w:p>
        </w:tc>
      </w:tr>
    </w:tbl>
    <w:p w14:paraId="172CFF32" w14:textId="77777777" w:rsidR="00DE554A" w:rsidRPr="00036437" w:rsidRDefault="00DE554A" w:rsidP="00DE554A">
      <w:pPr>
        <w:pStyle w:val="Contenido"/>
        <w:rPr>
          <w:noProof/>
          <w:vanish/>
          <w:lang w:val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969"/>
      </w:tblGrid>
      <w:tr w:rsidR="00DE554A" w:rsidRPr="00036437" w14:paraId="4928774F" w14:textId="77777777" w:rsidTr="00637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EC2B" w14:textId="77777777" w:rsidR="00DE554A" w:rsidRPr="00036437" w:rsidRDefault="00DE554A" w:rsidP="00DE554A">
            <w:pPr>
              <w:pStyle w:val="Contenido"/>
              <w:numPr>
                <w:ilvl w:val="0"/>
                <w:numId w:val="5"/>
              </w:numPr>
              <w:rPr>
                <w:noProof/>
                <w:lang w:val="es-PE"/>
              </w:rPr>
            </w:pPr>
            <w:r w:rsidRPr="00036437">
              <w:rPr>
                <w:b/>
                <w:bCs/>
                <w:noProof/>
                <w:lang w:val="es-PE"/>
              </w:rPr>
              <w:t>Joomla</w:t>
            </w:r>
            <w:r>
              <w:rPr>
                <w:b/>
                <w:bCs/>
                <w:noProof/>
                <w:lang w:val="es-P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FDF00A5" w14:textId="77777777" w:rsidR="00DE554A" w:rsidRPr="00036437" w:rsidRDefault="00DE554A" w:rsidP="0063771F">
            <w:pPr>
              <w:pStyle w:val="Contenido"/>
              <w:rPr>
                <w:noProof/>
                <w:lang w:val="es-PE"/>
              </w:rPr>
            </w:pPr>
            <w:r w:rsidRPr="00036437">
              <w:rPr>
                <w:noProof/>
                <w:lang w:val="es-PE"/>
              </w:rPr>
              <w:t>Para crear y administrar sitios web con diferentes tipos de contenido.</w:t>
            </w:r>
          </w:p>
        </w:tc>
      </w:tr>
    </w:tbl>
    <w:p w14:paraId="3075E279" w14:textId="77777777" w:rsidR="00DE554A" w:rsidRPr="00036437" w:rsidRDefault="00DE554A" w:rsidP="00DE554A">
      <w:pPr>
        <w:pStyle w:val="Contenido"/>
        <w:rPr>
          <w:noProof/>
          <w:vanish/>
          <w:lang w:val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8221"/>
      </w:tblGrid>
      <w:tr w:rsidR="00DE554A" w:rsidRPr="00036437" w14:paraId="742ABCC2" w14:textId="77777777" w:rsidTr="00637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0E74" w14:textId="77777777" w:rsidR="00DE554A" w:rsidRPr="00036437" w:rsidRDefault="00DE554A" w:rsidP="00DE554A">
            <w:pPr>
              <w:pStyle w:val="Contenido"/>
              <w:numPr>
                <w:ilvl w:val="0"/>
                <w:numId w:val="5"/>
              </w:numPr>
              <w:rPr>
                <w:noProof/>
                <w:lang w:val="es-PE"/>
              </w:rPr>
            </w:pPr>
            <w:r w:rsidRPr="00036437">
              <w:rPr>
                <w:b/>
                <w:bCs/>
                <w:noProof/>
                <w:lang w:val="es-PE"/>
              </w:rPr>
              <w:t>Drupal</w:t>
            </w:r>
            <w:r>
              <w:rPr>
                <w:b/>
                <w:bCs/>
                <w:noProof/>
                <w:lang w:val="es-P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FFD5175" w14:textId="77777777" w:rsidR="00DE554A" w:rsidRPr="00036437" w:rsidRDefault="00DE554A" w:rsidP="0063771F">
            <w:pPr>
              <w:pStyle w:val="Contenido"/>
              <w:rPr>
                <w:noProof/>
                <w:lang w:val="es-PE"/>
              </w:rPr>
            </w:pPr>
            <w:r w:rsidRPr="00036437">
              <w:rPr>
                <w:noProof/>
                <w:lang w:val="es-PE"/>
              </w:rPr>
              <w:t>Para crear sitios web más personalizados y con necesidades específicas.</w:t>
            </w:r>
          </w:p>
        </w:tc>
      </w:tr>
    </w:tbl>
    <w:p w14:paraId="269854B7" w14:textId="77777777" w:rsidR="00DE554A" w:rsidRPr="00036437" w:rsidRDefault="00DE554A" w:rsidP="00DE554A">
      <w:pPr>
        <w:pStyle w:val="Contenido"/>
        <w:rPr>
          <w:noProof/>
          <w:vanish/>
          <w:lang w:val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6603"/>
      </w:tblGrid>
      <w:tr w:rsidR="00DE554A" w:rsidRPr="00036437" w14:paraId="78702DCF" w14:textId="77777777" w:rsidTr="00637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BC3C" w14:textId="77777777" w:rsidR="00DE554A" w:rsidRPr="00036437" w:rsidRDefault="00DE554A" w:rsidP="00DE554A">
            <w:pPr>
              <w:pStyle w:val="Contenido"/>
              <w:numPr>
                <w:ilvl w:val="0"/>
                <w:numId w:val="5"/>
              </w:numPr>
              <w:rPr>
                <w:noProof/>
                <w:lang w:val="es-PE"/>
              </w:rPr>
            </w:pPr>
            <w:r w:rsidRPr="00036437">
              <w:rPr>
                <w:b/>
                <w:bCs/>
                <w:noProof/>
                <w:lang w:val="es-PE"/>
              </w:rPr>
              <w:t>PrestaShop</w:t>
            </w:r>
            <w:r>
              <w:rPr>
                <w:b/>
                <w:bCs/>
                <w:noProof/>
                <w:lang w:val="es-P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0A015C6" w14:textId="77777777" w:rsidR="00DE554A" w:rsidRPr="00036437" w:rsidRDefault="00DE554A" w:rsidP="0063771F">
            <w:pPr>
              <w:pStyle w:val="Contenido"/>
              <w:rPr>
                <w:noProof/>
                <w:lang w:val="es-PE"/>
              </w:rPr>
            </w:pPr>
            <w:r w:rsidRPr="00036437">
              <w:rPr>
                <w:noProof/>
                <w:lang w:val="es-PE"/>
              </w:rPr>
              <w:t>Principalmente para crear y administrar tiendas virtuales.</w:t>
            </w:r>
          </w:p>
        </w:tc>
      </w:tr>
    </w:tbl>
    <w:p w14:paraId="63BBB616" w14:textId="2E687A6A" w:rsidR="00052D6B" w:rsidRDefault="00052D6B" w:rsidP="00052D6B">
      <w:pPr>
        <w:pStyle w:val="Ttulo1"/>
        <w:rPr>
          <w:noProof/>
        </w:rPr>
      </w:pPr>
      <w:r>
        <w:rPr>
          <w:noProof/>
        </w:rPr>
        <w:br w:type="page"/>
      </w:r>
      <w:r w:rsidR="00036437" w:rsidRPr="00036437">
        <w:rPr>
          <w:noProof/>
          <w:lang w:bidi="es-ES"/>
        </w:rPr>
        <w:lastRenderedPageBreak/>
        <w:t>¿QUÉ ES UN LMS?</w:t>
      </w:r>
    </w:p>
    <w:p w14:paraId="240B50BE" w14:textId="334543FB" w:rsidR="00052D6B" w:rsidRDefault="00052D6B">
      <w:pPr>
        <w:spacing w:after="200"/>
        <w:rPr>
          <w:noProof/>
        </w:rPr>
      </w:pP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052D6B" w:rsidRPr="00107817" w14:paraId="68EF5CB9" w14:textId="77777777" w:rsidTr="0063771F">
        <w:trPr>
          <w:trHeight w:val="3546"/>
        </w:trPr>
        <w:tc>
          <w:tcPr>
            <w:tcW w:w="9999" w:type="dxa"/>
          </w:tcPr>
          <w:sdt>
            <w:sdtPr>
              <w:rPr>
                <w:noProof/>
                <w:sz w:val="28"/>
                <w:szCs w:val="28"/>
              </w:rPr>
              <w:id w:val="1195578916"/>
              <w:placeholder>
                <w:docPart w:val="D25650CBFDE54FDE97048E9A4A57CBAA"/>
              </w:placeholder>
              <w15:appearance w15:val="hidden"/>
            </w:sdtPr>
            <w:sdtContent>
              <w:p w14:paraId="75F014AD" w14:textId="1D7F6459" w:rsidR="00052D6B" w:rsidRPr="00107817" w:rsidRDefault="00036437" w:rsidP="0063771F">
                <w:pPr>
                  <w:pStyle w:val="Ttulo2"/>
                  <w:rPr>
                    <w:noProof/>
                    <w:sz w:val="28"/>
                    <w:szCs w:val="28"/>
                  </w:rPr>
                </w:pPr>
                <w:r w:rsidRPr="00107817">
                  <w:rPr>
                    <w:noProof/>
                    <w:sz w:val="28"/>
                    <w:szCs w:val="28"/>
                  </w:rPr>
                  <w:t>LMS son las siglas de "</w:t>
                </w:r>
                <w:hyperlink r:id="rId10" w:history="1">
                  <w:r w:rsidRPr="00107817">
                    <w:rPr>
                      <w:rStyle w:val="Hipervnculo"/>
                      <w:noProof/>
                      <w:sz w:val="28"/>
                      <w:szCs w:val="28"/>
                    </w:rPr>
                    <w:t>Learning Management System</w:t>
                  </w:r>
                </w:hyperlink>
                <w:r w:rsidRPr="00107817">
                  <w:rPr>
                    <w:noProof/>
                    <w:sz w:val="28"/>
                    <w:szCs w:val="28"/>
                  </w:rPr>
                  <w:t>", que en español se traduce como "Sistema de Gestión del Aprendizaje". En términos simples, se trata de una plataforma tecnológica diseñada para administrar, distribuir y gestionar cursos online. </w:t>
                </w:r>
              </w:p>
            </w:sdtContent>
          </w:sdt>
          <w:p w14:paraId="069882AA" w14:textId="60D6234C" w:rsidR="00052D6B" w:rsidRPr="00107817" w:rsidRDefault="004A464C" w:rsidP="0063771F">
            <w:pPr>
              <w:rPr>
                <w:bCs/>
                <w:noProof/>
                <w:szCs w:val="28"/>
              </w:rPr>
            </w:pPr>
            <w:r w:rsidRPr="00107817">
              <w:rPr>
                <w:b w:val="0"/>
                <w:bCs/>
                <w:noProof/>
                <w:szCs w:val="28"/>
              </w:rPr>
              <w:t>Es una plataforma que enseñan de manera eficiente donde organizas y desarrolas actividades educativas por internet. En lla los profesores pueden crear cursos, colorcar mateniales o dejar tareas , realizar evaluaciones y revisar los avanzes de los estudiantes como por ejemplo, moodle es una plataforma de aprendizaje de codigo abierto que permite crear y administrar cursos.</w:t>
            </w:r>
            <w:r w:rsidR="00036437" w:rsidRPr="00107817">
              <w:rPr>
                <w:bCs/>
                <w:noProof/>
                <w:szCs w:val="28"/>
              </w:rPr>
              <w:t xml:space="preserve"> </w:t>
            </w:r>
          </w:p>
          <w:p w14:paraId="2EDFFB01" w14:textId="100972CF" w:rsidR="004A464C" w:rsidRPr="00107817" w:rsidRDefault="004A464C" w:rsidP="0063771F">
            <w:pPr>
              <w:rPr>
                <w:b w:val="0"/>
                <w:bCs/>
                <w:noProof/>
                <w:szCs w:val="28"/>
              </w:rPr>
            </w:pPr>
            <w:r w:rsidRPr="00107817">
              <w:rPr>
                <w:b w:val="0"/>
                <w:bCs/>
                <w:noProof/>
                <w:szCs w:val="28"/>
              </w:rPr>
              <w:t>Para los estudiantes, es el espacio desde donde pueden acceder a los materiales de aprendizaje, interactuar en línea con otras personas y ver cómo van avanzando. Para los profesores, es un entorno donde pueden organizar y administrar cursos, y evaluar el progreso de los estudiantes.</w:t>
            </w:r>
          </w:p>
          <w:p w14:paraId="4FEC9E78" w14:textId="77777777" w:rsidR="004A464C" w:rsidRPr="00107817" w:rsidRDefault="004A464C" w:rsidP="0063771F">
            <w:pPr>
              <w:rPr>
                <w:b w:val="0"/>
                <w:bCs/>
                <w:noProof/>
                <w:szCs w:val="28"/>
              </w:rPr>
            </w:pPr>
          </w:p>
          <w:sdt>
            <w:sdtPr>
              <w:rPr>
                <w:rFonts w:eastAsiaTheme="majorEastAsia" w:cstheme="majorBidi"/>
                <w:b w:val="0"/>
                <w:noProof/>
                <w:szCs w:val="28"/>
              </w:rPr>
              <w:id w:val="-683585139"/>
              <w:placeholder>
                <w:docPart w:val="B4EC2281175C49449421B3F670AEEC35"/>
              </w:placeholder>
              <w15:appearance w15:val="hidden"/>
            </w:sdtPr>
            <w:sdtContent>
              <w:p w14:paraId="5A9F570A" w14:textId="77777777" w:rsidR="004A464C" w:rsidRPr="00107817" w:rsidRDefault="004A464C" w:rsidP="0063771F">
                <w:pPr>
                  <w:rPr>
                    <w:b w:val="0"/>
                    <w:bCs/>
                    <w:noProof/>
                    <w:szCs w:val="28"/>
                  </w:rPr>
                </w:pPr>
                <w:r w:rsidRPr="00107817">
                  <w:rPr>
                    <w:b w:val="0"/>
                    <w:bCs/>
                    <w:noProof/>
                    <w:szCs w:val="28"/>
                  </w:rPr>
                  <w:t>¿Para qué sirve un LMS?</w:t>
                </w:r>
              </w:p>
              <w:p w14:paraId="0254006F" w14:textId="15127188" w:rsidR="004A464C" w:rsidRPr="00107817" w:rsidRDefault="004A464C" w:rsidP="0063771F">
                <w:pPr>
                  <w:rPr>
                    <w:b w:val="0"/>
                    <w:noProof/>
                    <w:szCs w:val="28"/>
                  </w:rPr>
                </w:pPr>
                <w:r w:rsidRPr="00107817">
                  <w:rPr>
                    <w:b w:val="0"/>
                    <w:noProof/>
                    <w:szCs w:val="28"/>
                  </w:rPr>
                  <w:t>Sirve para:</w:t>
                </w:r>
              </w:p>
              <w:p w14:paraId="2179D12B" w14:textId="443FF663" w:rsidR="004A464C" w:rsidRPr="00107817" w:rsidRDefault="004A464C" w:rsidP="004A464C">
                <w:pPr>
                  <w:pStyle w:val="Prrafodelista"/>
                  <w:numPr>
                    <w:ilvl w:val="1"/>
                    <w:numId w:val="7"/>
                  </w:numPr>
                  <w:rPr>
                    <w:b w:val="0"/>
                    <w:bCs/>
                    <w:noProof/>
                    <w:szCs w:val="28"/>
                    <w:lang w:val="es-PE"/>
                  </w:rPr>
                </w:pPr>
                <w:r w:rsidRPr="00107817">
                  <w:rPr>
                    <w:b w:val="0"/>
                    <w:bCs/>
                    <w:noProof/>
                    <w:szCs w:val="28"/>
                    <w:lang w:val="es-PE"/>
                  </w:rPr>
                  <w:t>Crear cursos virtuales.</w:t>
                </w:r>
              </w:p>
              <w:p w14:paraId="595A2F64" w14:textId="469B85E4" w:rsidR="004A464C" w:rsidRPr="00107817" w:rsidRDefault="004A464C" w:rsidP="004A464C">
                <w:pPr>
                  <w:pStyle w:val="Prrafodelista"/>
                  <w:numPr>
                    <w:ilvl w:val="1"/>
                    <w:numId w:val="7"/>
                  </w:numPr>
                  <w:rPr>
                    <w:b w:val="0"/>
                    <w:bCs/>
                    <w:noProof/>
                    <w:szCs w:val="28"/>
                    <w:lang w:val="es-PE"/>
                  </w:rPr>
                </w:pPr>
                <w:r w:rsidRPr="00107817">
                  <w:rPr>
                    <w:b w:val="0"/>
                    <w:bCs/>
                    <w:noProof/>
                    <w:szCs w:val="28"/>
                    <w:lang w:val="es-PE"/>
                  </w:rPr>
                  <w:t>Registrar estudiantes y profesores.</w:t>
                </w:r>
              </w:p>
              <w:p w14:paraId="73D9082F" w14:textId="5B32777B" w:rsidR="004A464C" w:rsidRPr="00107817" w:rsidRDefault="004A464C" w:rsidP="004A464C">
                <w:pPr>
                  <w:pStyle w:val="Prrafodelista"/>
                  <w:numPr>
                    <w:ilvl w:val="1"/>
                    <w:numId w:val="7"/>
                  </w:numPr>
                  <w:rPr>
                    <w:b w:val="0"/>
                    <w:bCs/>
                    <w:noProof/>
                    <w:szCs w:val="28"/>
                    <w:lang w:val="es-PE"/>
                  </w:rPr>
                </w:pPr>
                <w:r w:rsidRPr="00107817">
                  <w:rPr>
                    <w:b w:val="0"/>
                    <w:bCs/>
                    <w:noProof/>
                    <w:szCs w:val="28"/>
                    <w:lang w:val="es-PE"/>
                  </w:rPr>
                  <w:t>Publicar materiales educativos.</w:t>
                </w:r>
              </w:p>
              <w:p w14:paraId="681BF2C0" w14:textId="589D2E5F" w:rsidR="004A464C" w:rsidRPr="00107817" w:rsidRDefault="004A464C" w:rsidP="004A464C">
                <w:pPr>
                  <w:pStyle w:val="Prrafodelista"/>
                  <w:numPr>
                    <w:ilvl w:val="1"/>
                    <w:numId w:val="7"/>
                  </w:numPr>
                  <w:rPr>
                    <w:b w:val="0"/>
                    <w:bCs/>
                    <w:noProof/>
                    <w:szCs w:val="28"/>
                    <w:lang w:val="es-PE"/>
                  </w:rPr>
                </w:pPr>
                <w:r w:rsidRPr="00107817">
                  <w:rPr>
                    <w:b w:val="0"/>
                    <w:bCs/>
                    <w:noProof/>
                    <w:szCs w:val="28"/>
                    <w:lang w:val="es-PE"/>
                  </w:rPr>
                  <w:t>Colocar tareas.</w:t>
                </w:r>
              </w:p>
              <w:p w14:paraId="133C9D60" w14:textId="5F65D173" w:rsidR="004A464C" w:rsidRPr="00107817" w:rsidRDefault="004A464C" w:rsidP="004A464C">
                <w:pPr>
                  <w:pStyle w:val="Prrafodelista"/>
                  <w:numPr>
                    <w:ilvl w:val="1"/>
                    <w:numId w:val="7"/>
                  </w:numPr>
                  <w:rPr>
                    <w:b w:val="0"/>
                    <w:bCs/>
                    <w:noProof/>
                    <w:szCs w:val="28"/>
                    <w:lang w:val="es-PE"/>
                  </w:rPr>
                </w:pPr>
                <w:r w:rsidRPr="00107817">
                  <w:rPr>
                    <w:b w:val="0"/>
                    <w:bCs/>
                    <w:noProof/>
                    <w:szCs w:val="28"/>
                    <w:lang w:val="es-PE"/>
                  </w:rPr>
                  <w:t>Realizar cuestionarios y evaluaciones.</w:t>
                </w:r>
              </w:p>
              <w:p w14:paraId="176E1563" w14:textId="3ED75A80" w:rsidR="004A464C" w:rsidRPr="00107817" w:rsidRDefault="004A464C" w:rsidP="004A464C">
                <w:pPr>
                  <w:pStyle w:val="Prrafodelista"/>
                  <w:numPr>
                    <w:ilvl w:val="1"/>
                    <w:numId w:val="7"/>
                  </w:numPr>
                  <w:rPr>
                    <w:b w:val="0"/>
                    <w:bCs/>
                    <w:noProof/>
                    <w:szCs w:val="28"/>
                    <w:lang w:val="es-PE"/>
                  </w:rPr>
                </w:pPr>
                <w:r w:rsidRPr="00107817">
                  <w:rPr>
                    <w:b w:val="0"/>
                    <w:bCs/>
                    <w:noProof/>
                    <w:szCs w:val="28"/>
                    <w:lang w:val="es-PE"/>
                  </w:rPr>
                  <w:t>Calificar actividades.</w:t>
                </w:r>
              </w:p>
              <w:p w14:paraId="75374291" w14:textId="27AAD65B" w:rsidR="004A464C" w:rsidRPr="00107817" w:rsidRDefault="004A464C" w:rsidP="004A464C">
                <w:pPr>
                  <w:pStyle w:val="Prrafodelista"/>
                  <w:numPr>
                    <w:ilvl w:val="1"/>
                    <w:numId w:val="7"/>
                  </w:numPr>
                  <w:rPr>
                    <w:b w:val="0"/>
                    <w:bCs/>
                    <w:noProof/>
                    <w:szCs w:val="28"/>
                    <w:lang w:val="es-PE"/>
                  </w:rPr>
                </w:pPr>
                <w:r w:rsidRPr="00107817">
                  <w:rPr>
                    <w:b w:val="0"/>
                    <w:bCs/>
                    <w:noProof/>
                    <w:szCs w:val="28"/>
                    <w:lang w:val="es-PE"/>
                  </w:rPr>
                  <w:t>Controlar el avance de los estudiantes.</w:t>
                </w:r>
              </w:p>
              <w:p w14:paraId="56663488" w14:textId="6B7F53FF" w:rsidR="004A464C" w:rsidRPr="00107817" w:rsidRDefault="004A464C" w:rsidP="004A464C">
                <w:pPr>
                  <w:pStyle w:val="Prrafodelista"/>
                  <w:numPr>
                    <w:ilvl w:val="1"/>
                    <w:numId w:val="7"/>
                  </w:numPr>
                  <w:rPr>
                    <w:b w:val="0"/>
                    <w:bCs/>
                    <w:noProof/>
                    <w:szCs w:val="28"/>
                  </w:rPr>
                </w:pPr>
                <w:r w:rsidRPr="00107817">
                  <w:rPr>
                    <w:b w:val="0"/>
                    <w:bCs/>
                    <w:noProof/>
                    <w:szCs w:val="28"/>
                    <w:lang w:val="es-PE"/>
                  </w:rPr>
                  <w:t>Facilitar la comunicación entre docentes y estudiantes.</w:t>
                </w:r>
              </w:p>
              <w:sdt>
                <w:sdtPr>
                  <w:rPr>
                    <w:noProof/>
                    <w:sz w:val="28"/>
                    <w:szCs w:val="28"/>
                  </w:rPr>
                  <w:id w:val="-1279178057"/>
                  <w:placeholder>
                    <w:docPart w:val="2C31B5BF40D24861922FB0E1DC7ED225"/>
                  </w:placeholder>
                  <w15:appearance w15:val="hidden"/>
                </w:sdtPr>
                <w:sdtContent>
                  <w:p w14:paraId="55BB4B9B" w14:textId="39199EDC" w:rsidR="004A464C" w:rsidRPr="00107817" w:rsidRDefault="004A464C" w:rsidP="004A464C">
                    <w:pPr>
                      <w:pStyle w:val="Ttulo2"/>
                      <w:rPr>
                        <w:noProof/>
                        <w:sz w:val="28"/>
                        <w:szCs w:val="28"/>
                      </w:rPr>
                    </w:pPr>
                    <w:r w:rsidRPr="00107817">
                      <w:rPr>
                        <w:rFonts w:eastAsiaTheme="minorEastAsia" w:cstheme="minorBidi"/>
                        <w:b/>
                        <w:sz w:val="28"/>
                        <w:szCs w:val="28"/>
                      </w:rPr>
                      <w:t xml:space="preserve"> </w:t>
                    </w:r>
                    <w:r w:rsidRPr="00107817">
                      <w:rPr>
                        <w:bCs/>
                        <w:noProof/>
                        <w:sz w:val="28"/>
                        <w:szCs w:val="28"/>
                      </w:rPr>
                      <w:t>Características de un LMS</w:t>
                    </w:r>
                  </w:p>
                </w:sdtContent>
              </w:sdt>
              <w:p w14:paraId="51BE6BCA" w14:textId="77777777" w:rsidR="004A464C" w:rsidRPr="00107817" w:rsidRDefault="004A464C" w:rsidP="004A464C">
                <w:pPr>
                  <w:pStyle w:val="Ttulo2"/>
                  <w:numPr>
                    <w:ilvl w:val="0"/>
                    <w:numId w:val="9"/>
                  </w:numPr>
                  <w:rPr>
                    <w:b/>
                    <w:bCs/>
                    <w:noProof/>
                    <w:sz w:val="28"/>
                    <w:szCs w:val="28"/>
                    <w:lang w:val="es-PE"/>
                  </w:rPr>
                </w:pPr>
                <w:r w:rsidRPr="00107817">
                  <w:rPr>
                    <w:b/>
                    <w:bCs/>
                    <w:noProof/>
                    <w:sz w:val="28"/>
                    <w:szCs w:val="28"/>
                    <w:lang w:val="es-PE"/>
                  </w:rPr>
                  <w:t>Gestión centralizada de la formación</w:t>
                </w:r>
              </w:p>
              <w:p w14:paraId="23D97878" w14:textId="3BF4C3C2" w:rsidR="00052D6B" w:rsidRPr="00107817" w:rsidRDefault="004A464C" w:rsidP="004A464C">
                <w:pPr>
                  <w:pStyle w:val="Ttulo2"/>
                  <w:rPr>
                    <w:noProof/>
                    <w:sz w:val="28"/>
                    <w:szCs w:val="28"/>
                    <w:lang w:val="es-PE"/>
                  </w:rPr>
                </w:pPr>
                <w:r w:rsidRPr="00107817">
                  <w:rPr>
                    <w:noProof/>
                    <w:sz w:val="28"/>
                    <w:szCs w:val="28"/>
                    <w:lang w:val="es-PE"/>
                  </w:rPr>
                  <w:t>Los LMS ofrecen una gama completa de herramientas para administrar la formación, que incluye la gestión de cursos, inscripciones de alumnos, asignación de tutores y otras funcionalidades adicionales.</w:t>
                </w:r>
              </w:p>
            </w:sdtContent>
          </w:sdt>
        </w:tc>
      </w:tr>
    </w:tbl>
    <w:p w14:paraId="6F40A773" w14:textId="450FF06E" w:rsidR="004A464C" w:rsidRPr="00107817" w:rsidRDefault="004A464C">
      <w:pPr>
        <w:rPr>
          <w:szCs w:val="28"/>
        </w:rPr>
      </w:pPr>
    </w:p>
    <w:p w14:paraId="1F1555FA" w14:textId="77777777" w:rsidR="004A464C" w:rsidRPr="00107817" w:rsidRDefault="004A464C" w:rsidP="004A464C">
      <w:pPr>
        <w:numPr>
          <w:ilvl w:val="0"/>
          <w:numId w:val="10"/>
        </w:numPr>
        <w:spacing w:after="200"/>
        <w:rPr>
          <w:bCs/>
          <w:szCs w:val="28"/>
          <w:lang w:val="es-PE"/>
        </w:rPr>
      </w:pPr>
      <w:r w:rsidRPr="00107817">
        <w:rPr>
          <w:szCs w:val="28"/>
        </w:rPr>
        <w:br w:type="page"/>
      </w:r>
      <w:r w:rsidRPr="00107817">
        <w:rPr>
          <w:bCs/>
          <w:szCs w:val="28"/>
          <w:lang w:val="es-PE"/>
        </w:rPr>
        <w:lastRenderedPageBreak/>
        <w:t>Gestión de usuarios</w:t>
      </w:r>
    </w:p>
    <w:p w14:paraId="10900B99" w14:textId="77777777" w:rsidR="004A464C" w:rsidRPr="00107817" w:rsidRDefault="004A464C" w:rsidP="004A464C">
      <w:pPr>
        <w:spacing w:after="200"/>
        <w:rPr>
          <w:b w:val="0"/>
          <w:bCs/>
          <w:szCs w:val="28"/>
          <w:lang w:val="es-PE"/>
        </w:rPr>
      </w:pPr>
      <w:r w:rsidRPr="00107817">
        <w:rPr>
          <w:b w:val="0"/>
          <w:bCs/>
          <w:szCs w:val="28"/>
          <w:lang w:val="es-PE"/>
        </w:rPr>
        <w:t>Los LMS permiten a los gestores de la plataforma asignar roles y permisos a usuarios, como profesores y estudiantes. Esto asegura un acceso controlado a los contenidos y actividades.</w:t>
      </w:r>
    </w:p>
    <w:p w14:paraId="58B94D1E" w14:textId="77777777" w:rsidR="004A464C" w:rsidRPr="00107817" w:rsidRDefault="004A464C" w:rsidP="004A464C">
      <w:pPr>
        <w:numPr>
          <w:ilvl w:val="0"/>
          <w:numId w:val="11"/>
        </w:numPr>
        <w:spacing w:after="200"/>
        <w:rPr>
          <w:bCs/>
          <w:szCs w:val="28"/>
          <w:lang w:val="es-PE"/>
        </w:rPr>
      </w:pPr>
      <w:r w:rsidRPr="00107817">
        <w:rPr>
          <w:bCs/>
          <w:szCs w:val="28"/>
          <w:lang w:val="es-PE"/>
        </w:rPr>
        <w:t>Creación y publicación de contenido educativo</w:t>
      </w:r>
    </w:p>
    <w:p w14:paraId="57D05AA7" w14:textId="77777777" w:rsidR="004A464C" w:rsidRPr="00107817" w:rsidRDefault="004A464C" w:rsidP="004A464C">
      <w:pPr>
        <w:spacing w:after="200"/>
        <w:rPr>
          <w:b w:val="0"/>
          <w:bCs/>
          <w:szCs w:val="28"/>
          <w:lang w:val="es-PE"/>
        </w:rPr>
      </w:pPr>
      <w:r w:rsidRPr="00107817">
        <w:rPr>
          <w:b w:val="0"/>
          <w:bCs/>
          <w:szCs w:val="28"/>
          <w:lang w:val="es-PE"/>
        </w:rPr>
        <w:t>Algunos LMS incluyen una herramienta de autor que otorga la funcionalidad de crear cursos online, transformándose en un </w:t>
      </w:r>
      <w:hyperlink r:id="rId11" w:tgtFrame="_blank" w:history="1">
        <w:r w:rsidRPr="00107817">
          <w:rPr>
            <w:rStyle w:val="Hipervnculo"/>
            <w:b w:val="0"/>
            <w:bCs/>
            <w:szCs w:val="28"/>
            <w:lang w:val="es-PE"/>
          </w:rPr>
          <w:t>LCMS</w:t>
        </w:r>
      </w:hyperlink>
      <w:r w:rsidRPr="00107817">
        <w:rPr>
          <w:b w:val="0"/>
          <w:bCs/>
          <w:szCs w:val="28"/>
          <w:lang w:val="es-PE"/>
        </w:rPr>
        <w:t>. Esto es muy útil sí deseas crear cursos internamente. </w:t>
      </w:r>
    </w:p>
    <w:p w14:paraId="6F32A1F1" w14:textId="77777777" w:rsidR="004A464C" w:rsidRPr="00107817" w:rsidRDefault="004A464C" w:rsidP="004A464C">
      <w:pPr>
        <w:numPr>
          <w:ilvl w:val="0"/>
          <w:numId w:val="12"/>
        </w:numPr>
        <w:spacing w:after="200"/>
        <w:rPr>
          <w:bCs/>
          <w:szCs w:val="28"/>
          <w:lang w:val="es-PE"/>
        </w:rPr>
      </w:pPr>
      <w:r w:rsidRPr="00107817">
        <w:rPr>
          <w:bCs/>
          <w:szCs w:val="28"/>
          <w:lang w:val="es-PE"/>
        </w:rPr>
        <w:t>Evaluación y retroalimentación</w:t>
      </w:r>
    </w:p>
    <w:p w14:paraId="047B7C43" w14:textId="77777777" w:rsidR="004A464C" w:rsidRPr="00107817" w:rsidRDefault="004A464C" w:rsidP="004A464C">
      <w:pPr>
        <w:spacing w:after="200"/>
        <w:rPr>
          <w:b w:val="0"/>
          <w:bCs/>
          <w:szCs w:val="28"/>
          <w:lang w:val="es-PE"/>
        </w:rPr>
      </w:pPr>
      <w:r w:rsidRPr="00107817">
        <w:rPr>
          <w:b w:val="0"/>
          <w:bCs/>
          <w:szCs w:val="28"/>
          <w:lang w:val="es-PE"/>
        </w:rPr>
        <w:t>En los LMS es posible crear evaluaciones en línea, como cuestionarios y exámenes, y proporcionar retroalimentación instantánea al alumnado, lo que permite mejorar y comprender mejor los conceptos.</w:t>
      </w:r>
    </w:p>
    <w:p w14:paraId="105AC46D" w14:textId="77777777" w:rsidR="004A464C" w:rsidRPr="00107817" w:rsidRDefault="004A464C" w:rsidP="004A464C">
      <w:pPr>
        <w:numPr>
          <w:ilvl w:val="0"/>
          <w:numId w:val="13"/>
        </w:numPr>
        <w:spacing w:after="200"/>
        <w:rPr>
          <w:bCs/>
          <w:szCs w:val="28"/>
          <w:lang w:val="es-PE"/>
        </w:rPr>
      </w:pPr>
      <w:r w:rsidRPr="00107817">
        <w:rPr>
          <w:bCs/>
          <w:szCs w:val="28"/>
          <w:lang w:val="es-PE"/>
        </w:rPr>
        <w:t>Herramientas de comunicación y colaboración</w:t>
      </w:r>
    </w:p>
    <w:p w14:paraId="052E31EA" w14:textId="77777777" w:rsidR="004A464C" w:rsidRPr="00107817" w:rsidRDefault="004A464C" w:rsidP="004A464C">
      <w:pPr>
        <w:spacing w:after="200"/>
        <w:rPr>
          <w:b w:val="0"/>
          <w:bCs/>
          <w:szCs w:val="28"/>
          <w:lang w:val="es-PE"/>
        </w:rPr>
      </w:pPr>
      <w:r w:rsidRPr="00107817">
        <w:rPr>
          <w:b w:val="0"/>
          <w:bCs/>
          <w:szCs w:val="28"/>
          <w:lang w:val="es-PE"/>
        </w:rPr>
        <w:t>Es habitual que los LMS incluyan herramientas de comunicación para motivar la interacción entre el alumnado y con el equipo docente, como foros y actividades colaborativas.</w:t>
      </w:r>
    </w:p>
    <w:p w14:paraId="583D86D8" w14:textId="77777777" w:rsidR="004A464C" w:rsidRPr="00107817" w:rsidRDefault="004A464C" w:rsidP="004A464C">
      <w:pPr>
        <w:numPr>
          <w:ilvl w:val="0"/>
          <w:numId w:val="14"/>
        </w:numPr>
        <w:spacing w:after="200"/>
        <w:rPr>
          <w:bCs/>
          <w:szCs w:val="28"/>
          <w:lang w:val="es-PE"/>
        </w:rPr>
      </w:pPr>
      <w:r w:rsidRPr="00107817">
        <w:rPr>
          <w:bCs/>
          <w:szCs w:val="28"/>
          <w:lang w:val="es-PE"/>
        </w:rPr>
        <w:t>Herramientas para el seguimiento y evaluación</w:t>
      </w:r>
    </w:p>
    <w:p w14:paraId="4B6AE615" w14:textId="77777777" w:rsidR="004A464C" w:rsidRPr="00107817" w:rsidRDefault="004A464C" w:rsidP="004A464C">
      <w:pPr>
        <w:spacing w:after="200"/>
        <w:rPr>
          <w:b w:val="0"/>
          <w:bCs/>
          <w:szCs w:val="28"/>
          <w:lang w:val="es-PE"/>
        </w:rPr>
      </w:pPr>
      <w:r w:rsidRPr="00107817">
        <w:rPr>
          <w:b w:val="0"/>
          <w:bCs/>
          <w:szCs w:val="28"/>
          <w:lang w:val="es-PE"/>
        </w:rPr>
        <w:t>Los LMS incluyen herramientas para evaluar el progreso del aprendizaje, así como para contactar al alumnado para motivarlo en su formación. </w:t>
      </w:r>
    </w:p>
    <w:p w14:paraId="5F0996C2" w14:textId="77777777" w:rsidR="004A464C" w:rsidRPr="00107817" w:rsidRDefault="004A464C" w:rsidP="004A464C">
      <w:pPr>
        <w:numPr>
          <w:ilvl w:val="0"/>
          <w:numId w:val="15"/>
        </w:numPr>
        <w:spacing w:after="200"/>
        <w:rPr>
          <w:bCs/>
          <w:szCs w:val="28"/>
          <w:lang w:val="es-PE"/>
        </w:rPr>
      </w:pPr>
      <w:r w:rsidRPr="00107817">
        <w:rPr>
          <w:bCs/>
          <w:szCs w:val="28"/>
          <w:lang w:val="es-PE"/>
        </w:rPr>
        <w:t>Acceso desde dispositivos móviles</w:t>
      </w:r>
    </w:p>
    <w:p w14:paraId="0DE9763C" w14:textId="77777777" w:rsidR="004A464C" w:rsidRPr="00107817" w:rsidRDefault="004A464C" w:rsidP="004A464C">
      <w:pPr>
        <w:spacing w:after="200"/>
        <w:rPr>
          <w:b w:val="0"/>
          <w:bCs/>
          <w:szCs w:val="28"/>
          <w:lang w:val="es-PE"/>
        </w:rPr>
      </w:pPr>
      <w:r w:rsidRPr="00107817">
        <w:rPr>
          <w:b w:val="0"/>
          <w:bCs/>
          <w:szCs w:val="28"/>
          <w:lang w:val="es-PE"/>
        </w:rPr>
        <w:t>La mayoría de los LMS son compatibles con dispositivos móviles, como smartphones o tabletas, lo que permite a los usuarios acceder al contenido educativo en cualquier momento y lugar.</w:t>
      </w:r>
    </w:p>
    <w:p w14:paraId="50698289" w14:textId="77777777" w:rsidR="004A464C" w:rsidRPr="00107817" w:rsidRDefault="004A464C" w:rsidP="004A464C">
      <w:pPr>
        <w:numPr>
          <w:ilvl w:val="0"/>
          <w:numId w:val="16"/>
        </w:numPr>
        <w:spacing w:after="200"/>
        <w:rPr>
          <w:bCs/>
          <w:szCs w:val="28"/>
          <w:lang w:val="es-PE"/>
        </w:rPr>
      </w:pPr>
      <w:r w:rsidRPr="00107817">
        <w:rPr>
          <w:bCs/>
          <w:szCs w:val="28"/>
          <w:lang w:val="es-PE"/>
        </w:rPr>
        <w:t>Integración con herramientas externas</w:t>
      </w:r>
    </w:p>
    <w:p w14:paraId="7AC19815" w14:textId="77777777" w:rsidR="004A464C" w:rsidRPr="00107817" w:rsidRDefault="004A464C" w:rsidP="004A464C">
      <w:pPr>
        <w:spacing w:after="200"/>
        <w:rPr>
          <w:b w:val="0"/>
          <w:bCs/>
          <w:szCs w:val="28"/>
          <w:lang w:val="es-PE"/>
        </w:rPr>
      </w:pPr>
      <w:r w:rsidRPr="00107817">
        <w:rPr>
          <w:b w:val="0"/>
          <w:bCs/>
          <w:szCs w:val="28"/>
          <w:lang w:val="es-PE"/>
        </w:rPr>
        <w:t>Los LMS pueden integrarse con otras herramientas y tecnologías, como sistemas de videoconferencia, sistemas de evaluación online, </w:t>
      </w:r>
      <w:proofErr w:type="spellStart"/>
      <w:r w:rsidRPr="00107817">
        <w:rPr>
          <w:b w:val="0"/>
          <w:bCs/>
          <w:szCs w:val="28"/>
          <w:lang w:val="es-PE"/>
        </w:rPr>
        <w:fldChar w:fldCharType="begin"/>
      </w:r>
      <w:r w:rsidRPr="00107817">
        <w:rPr>
          <w:b w:val="0"/>
          <w:bCs/>
          <w:szCs w:val="28"/>
          <w:lang w:val="es-PE"/>
        </w:rPr>
        <w:instrText>HYPERLINK "https://www.adrformacion.com/blog/learning_analytics_tecnologia_al_servicio_de_la_educacion.html" \t "_blank"</w:instrText>
      </w:r>
      <w:r w:rsidRPr="00107817">
        <w:rPr>
          <w:b w:val="0"/>
          <w:bCs/>
          <w:szCs w:val="28"/>
          <w:lang w:val="es-PE"/>
        </w:rPr>
      </w:r>
      <w:r w:rsidRPr="00107817">
        <w:rPr>
          <w:b w:val="0"/>
          <w:bCs/>
          <w:szCs w:val="28"/>
          <w:lang w:val="es-PE"/>
        </w:rPr>
        <w:fldChar w:fldCharType="separate"/>
      </w:r>
      <w:r w:rsidRPr="00107817">
        <w:rPr>
          <w:rStyle w:val="Hipervnculo"/>
          <w:b w:val="0"/>
          <w:bCs/>
          <w:color w:val="082A75" w:themeColor="text2"/>
          <w:szCs w:val="28"/>
          <w:lang w:val="es-PE"/>
        </w:rPr>
        <w:t>learning</w:t>
      </w:r>
      <w:proofErr w:type="spellEnd"/>
      <w:r w:rsidRPr="00107817">
        <w:rPr>
          <w:rStyle w:val="Hipervnculo"/>
          <w:b w:val="0"/>
          <w:bCs/>
          <w:color w:val="082A75" w:themeColor="text2"/>
          <w:szCs w:val="28"/>
          <w:lang w:val="es-PE"/>
        </w:rPr>
        <w:t xml:space="preserve"> </w:t>
      </w:r>
      <w:proofErr w:type="spellStart"/>
      <w:r w:rsidRPr="00107817">
        <w:rPr>
          <w:rStyle w:val="Hipervnculo"/>
          <w:b w:val="0"/>
          <w:bCs/>
          <w:color w:val="082A75" w:themeColor="text2"/>
          <w:szCs w:val="28"/>
          <w:lang w:val="es-PE"/>
        </w:rPr>
        <w:t>analytics</w:t>
      </w:r>
      <w:proofErr w:type="spellEnd"/>
      <w:r w:rsidRPr="00107817">
        <w:rPr>
          <w:b w:val="0"/>
          <w:bCs/>
          <w:szCs w:val="28"/>
          <w:lang w:val="es-PE"/>
        </w:rPr>
        <w:fldChar w:fldCharType="end"/>
      </w:r>
      <w:r w:rsidRPr="00107817">
        <w:rPr>
          <w:b w:val="0"/>
          <w:bCs/>
          <w:szCs w:val="28"/>
          <w:lang w:val="es-PE"/>
        </w:rPr>
        <w:t> y más. </w:t>
      </w:r>
    </w:p>
    <w:p w14:paraId="6FF4676B" w14:textId="77777777" w:rsidR="004A464C" w:rsidRPr="00107817" w:rsidRDefault="004A464C" w:rsidP="004A464C">
      <w:pPr>
        <w:numPr>
          <w:ilvl w:val="0"/>
          <w:numId w:val="17"/>
        </w:numPr>
        <w:spacing w:after="200"/>
        <w:rPr>
          <w:bCs/>
          <w:szCs w:val="28"/>
          <w:lang w:val="es-PE"/>
        </w:rPr>
      </w:pPr>
      <w:r w:rsidRPr="00107817">
        <w:rPr>
          <w:bCs/>
          <w:szCs w:val="28"/>
          <w:lang w:val="es-PE"/>
        </w:rPr>
        <w:t>Integración de inteligencia artificial (IA)</w:t>
      </w:r>
    </w:p>
    <w:p w14:paraId="0E307593" w14:textId="77777777" w:rsidR="004A464C" w:rsidRPr="00107817" w:rsidRDefault="004A464C" w:rsidP="004A464C">
      <w:pPr>
        <w:spacing w:after="200"/>
        <w:rPr>
          <w:b w:val="0"/>
          <w:bCs/>
          <w:szCs w:val="28"/>
          <w:lang w:val="es-PE"/>
        </w:rPr>
      </w:pPr>
      <w:r w:rsidRPr="00107817">
        <w:rPr>
          <w:b w:val="0"/>
          <w:bCs/>
          <w:szCs w:val="28"/>
          <w:lang w:val="es-PE"/>
        </w:rPr>
        <w:lastRenderedPageBreak/>
        <w:t>Los LMS más avanzados incorporan funcionalidades basadas en inteligencia artificial que permiten mejorar la experiencia de aprendizaje y optimizar la gestión de la formación.</w:t>
      </w:r>
    </w:p>
    <w:sdt>
      <w:sdtPr>
        <w:rPr>
          <w:noProof/>
        </w:rPr>
        <w:id w:val="-853039077"/>
        <w:placeholder>
          <w:docPart w:val="2DDC2928C2094E5E99FE5BB4D9B6703D"/>
        </w:placeholder>
        <w15:appearance w15:val="hidden"/>
      </w:sdtPr>
      <w:sdtContent>
        <w:p w14:paraId="38B2FDC6" w14:textId="245E6DC0" w:rsidR="00710922" w:rsidRDefault="00710922" w:rsidP="00710922">
          <w:pPr>
            <w:pStyle w:val="Ttulo2"/>
            <w:rPr>
              <w:noProof/>
            </w:rPr>
          </w:pPr>
          <w:r w:rsidRPr="00710922">
            <w:rPr>
              <w:b/>
              <w:noProof/>
            </w:rPr>
            <w:t>Ejemplos de LMS</w:t>
          </w:r>
        </w:p>
      </w:sdtContent>
    </w:sdt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380"/>
      </w:tblGrid>
      <w:tr w:rsidR="00710922" w:rsidRPr="00107817" w14:paraId="73B267C0" w14:textId="77777777" w:rsidTr="007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3039" w14:textId="5CE76EA0" w:rsidR="00710922" w:rsidRPr="00107817" w:rsidRDefault="00710922" w:rsidP="00710922">
            <w:pPr>
              <w:spacing w:after="200"/>
              <w:rPr>
                <w:bCs/>
                <w:noProof/>
                <w:szCs w:val="28"/>
                <w:lang w:val="es-PE"/>
              </w:rPr>
            </w:pPr>
            <w:r w:rsidRPr="00107817">
              <w:rPr>
                <w:bCs/>
                <w:noProof/>
                <w:szCs w:val="28"/>
                <w:lang w:val="es-PE"/>
              </w:rPr>
              <w:t>Moodle:</w:t>
            </w:r>
          </w:p>
        </w:tc>
        <w:tc>
          <w:tcPr>
            <w:tcW w:w="0" w:type="auto"/>
            <w:vAlign w:val="center"/>
            <w:hideMark/>
          </w:tcPr>
          <w:p w14:paraId="4C83B48D" w14:textId="77777777" w:rsidR="00710922" w:rsidRPr="00107817" w:rsidRDefault="00710922" w:rsidP="00710922">
            <w:pPr>
              <w:spacing w:after="200"/>
              <w:rPr>
                <w:b w:val="0"/>
                <w:noProof/>
                <w:szCs w:val="28"/>
                <w:lang w:val="es-PE"/>
              </w:rPr>
            </w:pPr>
            <w:r w:rsidRPr="00107817">
              <w:rPr>
                <w:b w:val="0"/>
                <w:noProof/>
                <w:szCs w:val="28"/>
                <w:lang w:val="es-PE"/>
              </w:rPr>
              <w:t>Para administrar cursos, materiales, tareas, cuestionarios y evaluaciones.</w:t>
            </w:r>
          </w:p>
        </w:tc>
      </w:tr>
    </w:tbl>
    <w:p w14:paraId="1E432B7C" w14:textId="77777777" w:rsidR="00710922" w:rsidRPr="00107817" w:rsidRDefault="00710922" w:rsidP="00710922">
      <w:pPr>
        <w:spacing w:after="200"/>
        <w:rPr>
          <w:bCs/>
          <w:noProof/>
          <w:vanish/>
          <w:szCs w:val="28"/>
          <w:lang w:val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6644"/>
      </w:tblGrid>
      <w:tr w:rsidR="00710922" w:rsidRPr="00107817" w14:paraId="20A1C559" w14:textId="77777777" w:rsidTr="007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FBE8" w14:textId="36AFBF77" w:rsidR="00710922" w:rsidRPr="00107817" w:rsidRDefault="00710922" w:rsidP="00710922">
            <w:pPr>
              <w:spacing w:after="200"/>
              <w:rPr>
                <w:bCs/>
                <w:noProof/>
                <w:szCs w:val="28"/>
                <w:lang w:val="es-PE"/>
              </w:rPr>
            </w:pPr>
            <w:r w:rsidRPr="00107817">
              <w:rPr>
                <w:bCs/>
                <w:noProof/>
                <w:szCs w:val="28"/>
                <w:lang w:val="es-PE"/>
              </w:rPr>
              <w:t>Canva:</w:t>
            </w:r>
          </w:p>
        </w:tc>
        <w:tc>
          <w:tcPr>
            <w:tcW w:w="0" w:type="auto"/>
            <w:vAlign w:val="center"/>
            <w:hideMark/>
          </w:tcPr>
          <w:p w14:paraId="0BB7AE2E" w14:textId="77777777" w:rsidR="00710922" w:rsidRPr="00107817" w:rsidRDefault="00710922" w:rsidP="00710922">
            <w:pPr>
              <w:spacing w:after="200"/>
              <w:rPr>
                <w:b w:val="0"/>
                <w:noProof/>
                <w:szCs w:val="28"/>
                <w:lang w:val="es-PE"/>
              </w:rPr>
            </w:pPr>
            <w:r w:rsidRPr="00107817">
              <w:rPr>
                <w:b w:val="0"/>
                <w:noProof/>
                <w:szCs w:val="28"/>
                <w:lang w:val="es-PE"/>
              </w:rPr>
              <w:t>Para desarrollar y administrar cursos educativos virtuales.</w:t>
            </w:r>
          </w:p>
        </w:tc>
      </w:tr>
    </w:tbl>
    <w:p w14:paraId="791CA85E" w14:textId="77777777" w:rsidR="00710922" w:rsidRPr="00107817" w:rsidRDefault="00710922" w:rsidP="00710922">
      <w:pPr>
        <w:spacing w:after="200"/>
        <w:rPr>
          <w:bCs/>
          <w:noProof/>
          <w:vanish/>
          <w:szCs w:val="28"/>
          <w:lang w:val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7139"/>
      </w:tblGrid>
      <w:tr w:rsidR="00710922" w:rsidRPr="00107817" w14:paraId="2E428E37" w14:textId="77777777" w:rsidTr="007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1176" w14:textId="40225338" w:rsidR="00710922" w:rsidRPr="00107817" w:rsidRDefault="00710922" w:rsidP="00710922">
            <w:pPr>
              <w:spacing w:after="200"/>
              <w:rPr>
                <w:bCs/>
                <w:noProof/>
                <w:szCs w:val="28"/>
                <w:lang w:val="es-PE"/>
              </w:rPr>
            </w:pPr>
            <w:r w:rsidRPr="00107817">
              <w:rPr>
                <w:bCs/>
                <w:noProof/>
                <w:szCs w:val="28"/>
                <w:lang w:val="es-PE"/>
              </w:rPr>
              <w:t>Google: Classroom:</w:t>
            </w:r>
          </w:p>
        </w:tc>
        <w:tc>
          <w:tcPr>
            <w:tcW w:w="0" w:type="auto"/>
            <w:vAlign w:val="center"/>
            <w:hideMark/>
          </w:tcPr>
          <w:p w14:paraId="03057373" w14:textId="256BF219" w:rsidR="00710922" w:rsidRPr="00107817" w:rsidRDefault="00710922" w:rsidP="00710922">
            <w:pPr>
              <w:spacing w:after="200"/>
              <w:rPr>
                <w:noProof/>
                <w:szCs w:val="28"/>
                <w:lang w:val="es-PE"/>
              </w:rPr>
            </w:pPr>
            <w:r w:rsidRPr="00107817">
              <w:rPr>
                <w:b w:val="0"/>
                <w:noProof/>
                <w:szCs w:val="28"/>
                <w:lang w:val="es-PE"/>
              </w:rPr>
              <w:t>Para organizar clases, tareas, materiales y comunicación entre</w:t>
            </w:r>
          </w:p>
          <w:p w14:paraId="0ECECAB1" w14:textId="58CB1C31" w:rsidR="00710922" w:rsidRPr="00107817" w:rsidRDefault="00710922" w:rsidP="00710922">
            <w:pPr>
              <w:spacing w:after="200"/>
              <w:rPr>
                <w:noProof/>
                <w:szCs w:val="28"/>
                <w:lang w:val="es-PE"/>
              </w:rPr>
            </w:pPr>
            <w:r w:rsidRPr="00107817">
              <w:rPr>
                <w:b w:val="0"/>
                <w:noProof/>
                <w:szCs w:val="28"/>
                <w:lang w:val="es-PE"/>
              </w:rPr>
              <w:t>docentes y estudiantes.</w:t>
            </w:r>
          </w:p>
        </w:tc>
      </w:tr>
    </w:tbl>
    <w:p w14:paraId="4A56AA5F" w14:textId="77777777" w:rsidR="00710922" w:rsidRPr="00107817" w:rsidRDefault="00710922" w:rsidP="00710922">
      <w:pPr>
        <w:spacing w:after="200"/>
        <w:rPr>
          <w:bCs/>
          <w:noProof/>
          <w:vanish/>
          <w:szCs w:val="28"/>
          <w:lang w:val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6369"/>
      </w:tblGrid>
      <w:tr w:rsidR="00710922" w:rsidRPr="00107817" w14:paraId="060A4774" w14:textId="77777777" w:rsidTr="00710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E8E8" w14:textId="7FDF5AEA" w:rsidR="00710922" w:rsidRPr="00107817" w:rsidRDefault="00710922" w:rsidP="00710922">
            <w:pPr>
              <w:spacing w:after="200"/>
              <w:rPr>
                <w:bCs/>
                <w:noProof/>
                <w:szCs w:val="28"/>
                <w:lang w:val="es-PE"/>
              </w:rPr>
            </w:pPr>
            <w:r w:rsidRPr="00107817">
              <w:rPr>
                <w:bCs/>
                <w:noProof/>
                <w:szCs w:val="28"/>
                <w:lang w:val="es-PE"/>
              </w:rPr>
              <w:t>Chamilo:</w:t>
            </w:r>
          </w:p>
        </w:tc>
        <w:tc>
          <w:tcPr>
            <w:tcW w:w="0" w:type="auto"/>
            <w:vAlign w:val="center"/>
            <w:hideMark/>
          </w:tcPr>
          <w:p w14:paraId="2B3E09CA" w14:textId="77777777" w:rsidR="00710922" w:rsidRPr="00107817" w:rsidRDefault="00710922" w:rsidP="00710922">
            <w:pPr>
              <w:spacing w:after="200"/>
              <w:rPr>
                <w:b w:val="0"/>
                <w:noProof/>
                <w:szCs w:val="28"/>
                <w:lang w:val="es-PE"/>
              </w:rPr>
            </w:pPr>
            <w:r w:rsidRPr="00107817">
              <w:rPr>
                <w:b w:val="0"/>
                <w:noProof/>
                <w:szCs w:val="28"/>
                <w:lang w:val="es-PE"/>
              </w:rPr>
              <w:t>Para crear y administrar cursos de aprendizaje en línea.</w:t>
            </w:r>
          </w:p>
        </w:tc>
      </w:tr>
    </w:tbl>
    <w:p w14:paraId="1B354B3C" w14:textId="77777777" w:rsidR="00710922" w:rsidRPr="004A464C" w:rsidRDefault="00710922" w:rsidP="004A464C">
      <w:pPr>
        <w:spacing w:after="200"/>
        <w:rPr>
          <w:b w:val="0"/>
          <w:bCs/>
          <w:sz w:val="36"/>
          <w:szCs w:val="36"/>
          <w:lang w:val="es-PE"/>
        </w:rPr>
      </w:pPr>
    </w:p>
    <w:p w14:paraId="75A1500A" w14:textId="51C1A832" w:rsidR="004A464C" w:rsidRDefault="00710922" w:rsidP="004A464C">
      <w:pPr>
        <w:spacing w:after="200"/>
        <w:rPr>
          <w:bCs/>
          <w:sz w:val="36"/>
          <w:szCs w:val="36"/>
        </w:rPr>
      </w:pPr>
      <w:r w:rsidRPr="00710922">
        <w:rPr>
          <w:bCs/>
          <w:sz w:val="36"/>
          <w:szCs w:val="36"/>
        </w:rPr>
        <w:t>CUADRO COMPARATIVO ENTRE CMS Y LMS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640858" w14:paraId="0E17038C" w14:textId="77777777" w:rsidTr="00640858">
        <w:tc>
          <w:tcPr>
            <w:tcW w:w="3341" w:type="dxa"/>
            <w:shd w:val="clear" w:color="auto" w:fill="A3D0DF" w:themeFill="accent4" w:themeFillTint="99"/>
          </w:tcPr>
          <w:p w14:paraId="33CF37D9" w14:textId="74D98062" w:rsidR="00F358D3" w:rsidRDefault="00F358D3" w:rsidP="00F358D3">
            <w:pPr>
              <w:spacing w:after="200"/>
              <w:jc w:val="center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 xml:space="preserve">Característica </w:t>
            </w:r>
          </w:p>
        </w:tc>
        <w:tc>
          <w:tcPr>
            <w:tcW w:w="3341" w:type="dxa"/>
            <w:shd w:val="clear" w:color="auto" w:fill="A3D0DF" w:themeFill="accent4" w:themeFillTint="99"/>
          </w:tcPr>
          <w:p w14:paraId="2F9E57E0" w14:textId="17106D2E" w:rsidR="00F358D3" w:rsidRDefault="00F358D3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CMS</w:t>
            </w:r>
          </w:p>
        </w:tc>
        <w:tc>
          <w:tcPr>
            <w:tcW w:w="3342" w:type="dxa"/>
            <w:shd w:val="clear" w:color="auto" w:fill="A3D0DF" w:themeFill="accent4" w:themeFillTint="99"/>
          </w:tcPr>
          <w:p w14:paraId="689DF042" w14:textId="424ADDF0" w:rsidR="00F358D3" w:rsidRDefault="00F358D3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LMS</w:t>
            </w:r>
          </w:p>
        </w:tc>
      </w:tr>
      <w:tr w:rsidR="00640858" w14:paraId="178F8657" w14:textId="77777777" w:rsidTr="00640858">
        <w:tc>
          <w:tcPr>
            <w:tcW w:w="3341" w:type="dxa"/>
            <w:shd w:val="clear" w:color="auto" w:fill="E0EFF4" w:themeFill="accent4" w:themeFillTint="33"/>
          </w:tcPr>
          <w:p w14:paraId="23EFD718" w14:textId="3142E572" w:rsidR="00F358D3" w:rsidRDefault="00F358D3" w:rsidP="00640858">
            <w:pPr>
              <w:spacing w:after="200"/>
              <w:jc w:val="center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Objetivo</w:t>
            </w:r>
          </w:p>
        </w:tc>
        <w:tc>
          <w:tcPr>
            <w:tcW w:w="3341" w:type="dxa"/>
            <w:shd w:val="clear" w:color="auto" w:fill="E0EFF4" w:themeFill="accent4" w:themeFillTint="33"/>
          </w:tcPr>
          <w:p w14:paraId="431B8744" w14:textId="613105C6" w:rsidR="00F358D3" w:rsidRDefault="00F358D3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Publicar, crear y gestionar contenido digital para sitios web.</w:t>
            </w:r>
          </w:p>
        </w:tc>
        <w:tc>
          <w:tcPr>
            <w:tcW w:w="3342" w:type="dxa"/>
            <w:shd w:val="clear" w:color="auto" w:fill="E0EFF4" w:themeFill="accent4" w:themeFillTint="33"/>
          </w:tcPr>
          <w:p w14:paraId="1221037D" w14:textId="28AA49EB" w:rsidR="00F358D3" w:rsidRDefault="00F358D3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Administrar procesos de en</w:t>
            </w:r>
            <w:r w:rsidR="004E46AF">
              <w:rPr>
                <w:b w:val="0"/>
                <w:bCs/>
                <w:sz w:val="36"/>
                <w:szCs w:val="36"/>
                <w:lang w:val="es-PE"/>
              </w:rPr>
              <w:t>señanza como cursos educativos y aprendizaje.</w:t>
            </w:r>
          </w:p>
        </w:tc>
      </w:tr>
      <w:tr w:rsidR="00640858" w14:paraId="3906DE1C" w14:textId="77777777" w:rsidTr="00640858">
        <w:tc>
          <w:tcPr>
            <w:tcW w:w="3341" w:type="dxa"/>
            <w:shd w:val="clear" w:color="auto" w:fill="E0EFF4" w:themeFill="accent4" w:themeFillTint="33"/>
          </w:tcPr>
          <w:p w14:paraId="7821665C" w14:textId="6E690CFE" w:rsidR="00F358D3" w:rsidRDefault="004E46AF" w:rsidP="00640858">
            <w:pPr>
              <w:spacing w:after="200"/>
              <w:jc w:val="center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Publico o usuarios</w:t>
            </w:r>
          </w:p>
        </w:tc>
        <w:tc>
          <w:tcPr>
            <w:tcW w:w="3341" w:type="dxa"/>
            <w:shd w:val="clear" w:color="auto" w:fill="E0EFF4" w:themeFill="accent4" w:themeFillTint="33"/>
          </w:tcPr>
          <w:p w14:paraId="3460BE73" w14:textId="44157987" w:rsidR="00F358D3" w:rsidRDefault="004E46AF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Visitantes web, editores y administradores, etc.</w:t>
            </w:r>
          </w:p>
        </w:tc>
        <w:tc>
          <w:tcPr>
            <w:tcW w:w="3342" w:type="dxa"/>
            <w:shd w:val="clear" w:color="auto" w:fill="E0EFF4" w:themeFill="accent4" w:themeFillTint="33"/>
          </w:tcPr>
          <w:p w14:paraId="7E771252" w14:textId="08447225" w:rsidR="00F358D3" w:rsidRDefault="004E46AF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Estudiantes, profesores y administradores, etc.</w:t>
            </w:r>
          </w:p>
        </w:tc>
      </w:tr>
      <w:tr w:rsidR="00640858" w14:paraId="425CC65C" w14:textId="77777777" w:rsidTr="00640858">
        <w:tc>
          <w:tcPr>
            <w:tcW w:w="3341" w:type="dxa"/>
            <w:shd w:val="clear" w:color="auto" w:fill="E0EFF4" w:themeFill="accent4" w:themeFillTint="33"/>
          </w:tcPr>
          <w:p w14:paraId="578397A3" w14:textId="2E07CEA3" w:rsidR="00F358D3" w:rsidRDefault="004E46AF" w:rsidP="00640858">
            <w:pPr>
              <w:spacing w:after="200"/>
              <w:jc w:val="center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Estructura del contenido</w:t>
            </w:r>
          </w:p>
        </w:tc>
        <w:tc>
          <w:tcPr>
            <w:tcW w:w="3341" w:type="dxa"/>
            <w:shd w:val="clear" w:color="auto" w:fill="E0EFF4" w:themeFill="accent4" w:themeFillTint="33"/>
          </w:tcPr>
          <w:p w14:paraId="6E5D1C48" w14:textId="3DC4BF95" w:rsidR="00F358D3" w:rsidRDefault="004E46AF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 xml:space="preserve">Páginas web, noticias, imágenes, videos, documentos y publicaciones. </w:t>
            </w:r>
          </w:p>
        </w:tc>
        <w:tc>
          <w:tcPr>
            <w:tcW w:w="3342" w:type="dxa"/>
            <w:shd w:val="clear" w:color="auto" w:fill="E0EFF4" w:themeFill="accent4" w:themeFillTint="33"/>
          </w:tcPr>
          <w:p w14:paraId="0512EEB8" w14:textId="608A4203" w:rsidR="00F358D3" w:rsidRDefault="004E46AF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 xml:space="preserve">Materiales de </w:t>
            </w:r>
            <w:r w:rsidR="00640858">
              <w:rPr>
                <w:b w:val="0"/>
                <w:bCs/>
                <w:sz w:val="36"/>
                <w:szCs w:val="36"/>
                <w:lang w:val="es-PE"/>
              </w:rPr>
              <w:t>curso, documentos</w:t>
            </w:r>
            <w:r>
              <w:rPr>
                <w:b w:val="0"/>
                <w:bCs/>
                <w:sz w:val="36"/>
                <w:szCs w:val="36"/>
                <w:lang w:val="es-PE"/>
              </w:rPr>
              <w:t xml:space="preserve">, videos, actividades calificaciones todo </w:t>
            </w:r>
            <w:r w:rsidR="00640858">
              <w:rPr>
                <w:b w:val="0"/>
                <w:bCs/>
                <w:sz w:val="36"/>
                <w:szCs w:val="36"/>
                <w:lang w:val="es-PE"/>
              </w:rPr>
              <w:t>educativo, etc.</w:t>
            </w:r>
          </w:p>
        </w:tc>
      </w:tr>
      <w:tr w:rsidR="00640858" w14:paraId="7942A6F5" w14:textId="77777777" w:rsidTr="00640858">
        <w:tc>
          <w:tcPr>
            <w:tcW w:w="3341" w:type="dxa"/>
            <w:shd w:val="clear" w:color="auto" w:fill="E0EFF4" w:themeFill="accent4" w:themeFillTint="33"/>
          </w:tcPr>
          <w:p w14:paraId="7C329621" w14:textId="4F247085" w:rsidR="00F358D3" w:rsidRDefault="004E46AF" w:rsidP="00640858">
            <w:pPr>
              <w:spacing w:after="200"/>
              <w:jc w:val="center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lastRenderedPageBreak/>
              <w:t>Actividades</w:t>
            </w:r>
          </w:p>
        </w:tc>
        <w:tc>
          <w:tcPr>
            <w:tcW w:w="3341" w:type="dxa"/>
            <w:shd w:val="clear" w:color="auto" w:fill="E0EFF4" w:themeFill="accent4" w:themeFillTint="33"/>
          </w:tcPr>
          <w:p w14:paraId="3BB6609B" w14:textId="5A156E2A" w:rsidR="00F358D3" w:rsidRDefault="004E46AF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Publicaciones, comentarios y gestión de páginas.</w:t>
            </w:r>
          </w:p>
        </w:tc>
        <w:tc>
          <w:tcPr>
            <w:tcW w:w="3342" w:type="dxa"/>
            <w:shd w:val="clear" w:color="auto" w:fill="E0EFF4" w:themeFill="accent4" w:themeFillTint="33"/>
          </w:tcPr>
          <w:p w14:paraId="5EA4F472" w14:textId="689612FC" w:rsidR="00F358D3" w:rsidRDefault="004E46AF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Tareas, cuestionarios, foros, actividades y trabajos.</w:t>
            </w:r>
          </w:p>
        </w:tc>
      </w:tr>
      <w:tr w:rsidR="00640858" w14:paraId="471159B3" w14:textId="77777777" w:rsidTr="00640858">
        <w:tc>
          <w:tcPr>
            <w:tcW w:w="3341" w:type="dxa"/>
            <w:shd w:val="clear" w:color="auto" w:fill="E0EFF4" w:themeFill="accent4" w:themeFillTint="33"/>
          </w:tcPr>
          <w:p w14:paraId="0D0BF447" w14:textId="43FD8F15" w:rsidR="00F358D3" w:rsidRDefault="00640858" w:rsidP="00640858">
            <w:pPr>
              <w:spacing w:after="200"/>
              <w:jc w:val="center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 xml:space="preserve">Seguimiento y </w:t>
            </w:r>
            <w:r w:rsidR="004E46AF">
              <w:rPr>
                <w:b w:val="0"/>
                <w:bCs/>
                <w:sz w:val="36"/>
                <w:szCs w:val="36"/>
                <w:lang w:val="es-PE"/>
              </w:rPr>
              <w:t>Evaluaciones</w:t>
            </w:r>
          </w:p>
        </w:tc>
        <w:tc>
          <w:tcPr>
            <w:tcW w:w="3341" w:type="dxa"/>
            <w:shd w:val="clear" w:color="auto" w:fill="E0EFF4" w:themeFill="accent4" w:themeFillTint="33"/>
          </w:tcPr>
          <w:p w14:paraId="1EA6F13B" w14:textId="2DBB854F" w:rsidR="00F358D3" w:rsidRDefault="00640858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Control de visitas web o estadísticas de tráfico básico.</w:t>
            </w:r>
          </w:p>
        </w:tc>
        <w:tc>
          <w:tcPr>
            <w:tcW w:w="3342" w:type="dxa"/>
            <w:shd w:val="clear" w:color="auto" w:fill="E0EFF4" w:themeFill="accent4" w:themeFillTint="33"/>
          </w:tcPr>
          <w:p w14:paraId="05812912" w14:textId="23546D12" w:rsidR="00F358D3" w:rsidRDefault="004E46AF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 xml:space="preserve">Realiza </w:t>
            </w:r>
            <w:r w:rsidR="00640858">
              <w:rPr>
                <w:b w:val="0"/>
                <w:bCs/>
                <w:sz w:val="36"/>
                <w:szCs w:val="36"/>
                <w:lang w:val="es-PE"/>
              </w:rPr>
              <w:t>evaluaciones,</w:t>
            </w:r>
            <w:r>
              <w:rPr>
                <w:b w:val="0"/>
                <w:bCs/>
                <w:sz w:val="36"/>
                <w:szCs w:val="36"/>
                <w:lang w:val="es-PE"/>
              </w:rPr>
              <w:t xml:space="preserve"> </w:t>
            </w:r>
            <w:r w:rsidR="00640858">
              <w:rPr>
                <w:b w:val="0"/>
                <w:bCs/>
                <w:sz w:val="36"/>
                <w:szCs w:val="36"/>
                <w:lang w:val="es-PE"/>
              </w:rPr>
              <w:t>calificaciones, etc.</w:t>
            </w:r>
          </w:p>
        </w:tc>
      </w:tr>
      <w:tr w:rsidR="00640858" w14:paraId="49C815FD" w14:textId="77777777" w:rsidTr="00640858">
        <w:tc>
          <w:tcPr>
            <w:tcW w:w="3341" w:type="dxa"/>
            <w:shd w:val="clear" w:color="auto" w:fill="E0EFF4" w:themeFill="accent4" w:themeFillTint="33"/>
          </w:tcPr>
          <w:p w14:paraId="7FBDBDED" w14:textId="716700A0" w:rsidR="00640858" w:rsidRDefault="00640858" w:rsidP="00640858">
            <w:pPr>
              <w:spacing w:after="200"/>
              <w:jc w:val="center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Ejemplos</w:t>
            </w:r>
          </w:p>
        </w:tc>
        <w:tc>
          <w:tcPr>
            <w:tcW w:w="3341" w:type="dxa"/>
            <w:shd w:val="clear" w:color="auto" w:fill="E0EFF4" w:themeFill="accent4" w:themeFillTint="33"/>
          </w:tcPr>
          <w:p w14:paraId="2D2C3BD6" w14:textId="7237E371" w:rsidR="00640858" w:rsidRDefault="00640858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WordPress, Joomla, Drupal.</w:t>
            </w:r>
          </w:p>
        </w:tc>
        <w:tc>
          <w:tcPr>
            <w:tcW w:w="3342" w:type="dxa"/>
            <w:shd w:val="clear" w:color="auto" w:fill="E0EFF4" w:themeFill="accent4" w:themeFillTint="33"/>
          </w:tcPr>
          <w:p w14:paraId="15005BA2" w14:textId="24B55641" w:rsidR="00640858" w:rsidRDefault="00640858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Moodle, Canvas, Chamilo, Google Classroom.</w:t>
            </w:r>
          </w:p>
        </w:tc>
      </w:tr>
      <w:tr w:rsidR="00640858" w14:paraId="4EAF3DB6" w14:textId="77777777" w:rsidTr="00640858">
        <w:tc>
          <w:tcPr>
            <w:tcW w:w="3341" w:type="dxa"/>
            <w:shd w:val="clear" w:color="auto" w:fill="E0EFF4" w:themeFill="accent4" w:themeFillTint="33"/>
          </w:tcPr>
          <w:p w14:paraId="5A7D477A" w14:textId="178FFED3" w:rsidR="00640858" w:rsidRDefault="00640858" w:rsidP="00640858">
            <w:pPr>
              <w:spacing w:after="200"/>
              <w:jc w:val="center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Uso principal</w:t>
            </w:r>
          </w:p>
        </w:tc>
        <w:tc>
          <w:tcPr>
            <w:tcW w:w="3341" w:type="dxa"/>
            <w:shd w:val="clear" w:color="auto" w:fill="E0EFF4" w:themeFill="accent4" w:themeFillTint="33"/>
          </w:tcPr>
          <w:p w14:paraId="132BFA6D" w14:textId="656B4D05" w:rsidR="00640858" w:rsidRDefault="00640858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>Sitios web y publicación de información.</w:t>
            </w:r>
          </w:p>
        </w:tc>
        <w:tc>
          <w:tcPr>
            <w:tcW w:w="3342" w:type="dxa"/>
            <w:shd w:val="clear" w:color="auto" w:fill="E0EFF4" w:themeFill="accent4" w:themeFillTint="33"/>
          </w:tcPr>
          <w:p w14:paraId="1932D8AE" w14:textId="76AFE4EB" w:rsidR="00640858" w:rsidRDefault="00640858" w:rsidP="004A464C">
            <w:pPr>
              <w:spacing w:after="200"/>
              <w:rPr>
                <w:b w:val="0"/>
                <w:bCs/>
                <w:sz w:val="36"/>
                <w:szCs w:val="36"/>
                <w:lang w:val="es-PE"/>
              </w:rPr>
            </w:pPr>
            <w:r>
              <w:rPr>
                <w:b w:val="0"/>
                <w:bCs/>
                <w:sz w:val="36"/>
                <w:szCs w:val="36"/>
                <w:lang w:val="es-PE"/>
              </w:rPr>
              <w:t xml:space="preserve">Educación de aprendizaje virtual. </w:t>
            </w:r>
          </w:p>
        </w:tc>
      </w:tr>
    </w:tbl>
    <w:p w14:paraId="665D0DA0" w14:textId="77777777" w:rsidR="00710922" w:rsidRPr="004A464C" w:rsidRDefault="00710922" w:rsidP="004A464C">
      <w:pPr>
        <w:spacing w:after="200"/>
        <w:rPr>
          <w:b w:val="0"/>
          <w:bCs/>
          <w:sz w:val="36"/>
          <w:szCs w:val="36"/>
          <w:lang w:val="es-PE"/>
        </w:rPr>
      </w:pPr>
    </w:p>
    <w:p w14:paraId="5B60E5AC" w14:textId="0CF13F79" w:rsidR="005C2A04" w:rsidRDefault="005C2A04" w:rsidP="005C2A04">
      <w:pPr>
        <w:spacing w:after="200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DIAGRAMA DEL PROCESO PARA INTALAR Y CONFIGURARLO </w:t>
      </w:r>
    </w:p>
    <w:p w14:paraId="0F8786A1" w14:textId="06BA0B6C" w:rsidR="004A464C" w:rsidRDefault="00B75AC5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36BCD7" wp14:editId="70504CAF">
                <wp:simplePos x="0" y="0"/>
                <wp:positionH relativeFrom="column">
                  <wp:posOffset>3362325</wp:posOffset>
                </wp:positionH>
                <wp:positionV relativeFrom="paragraph">
                  <wp:posOffset>14605</wp:posOffset>
                </wp:positionV>
                <wp:extent cx="1812925" cy="929640"/>
                <wp:effectExtent l="0" t="0" r="15875" b="22860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9296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C98F8" w14:textId="53F9E595" w:rsidR="005C2A04" w:rsidRPr="005C2A04" w:rsidRDefault="005C2A04" w:rsidP="005C2A0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Descargar WordPress desde el sitio oficinal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36BCD7" id="Rectángulo: esquinas redondeadas 14" o:spid="_x0000_s1028" style="position:absolute;margin-left:264.75pt;margin-top:1.15pt;width:142.75pt;height:73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" fillcolor="#d6e9f5 [661]" strokecolor="#000b11 [484]" strokeweight="2pt">
                <v:textbox>
                  <w:txbxContent>
                    <w:p w14:paraId="2A2C98F8" w14:textId="53F9E595" w:rsidR="005C2A04" w:rsidRPr="005C2A04" w:rsidRDefault="005C2A04" w:rsidP="005C2A0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Descargar WordPress desde el sitio oficinal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7DABFE" wp14:editId="00F4C3A2">
                <wp:simplePos x="0" y="0"/>
                <wp:positionH relativeFrom="column">
                  <wp:posOffset>524401</wp:posOffset>
                </wp:positionH>
                <wp:positionV relativeFrom="paragraph">
                  <wp:posOffset>15197</wp:posOffset>
                </wp:positionV>
                <wp:extent cx="1860331" cy="930165"/>
                <wp:effectExtent l="0" t="0" r="26035" b="2286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331" cy="93016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64371" w14:textId="2A14337A" w:rsidR="005C2A04" w:rsidRPr="005C2A04" w:rsidRDefault="005C2A04" w:rsidP="005C2A0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Verificar los requisitos del servidor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7DABFE" id="Rectángulo: esquinas redondeadas 7" o:spid="_x0000_s1029" style="position:absolute;margin-left:41.3pt;margin-top:1.2pt;width:146.5pt;height:7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" fillcolor="#d6e9f5 [661]" strokecolor="#000b11 [484]" strokeweight="2pt">
                <v:textbox>
                  <w:txbxContent>
                    <w:p w14:paraId="01D64371" w14:textId="2A14337A" w:rsidR="005C2A04" w:rsidRPr="005C2A04" w:rsidRDefault="005C2A04" w:rsidP="005C2A0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Verificar los requisitos del servidor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D4E989" w14:textId="0C230CD8" w:rsidR="00036437" w:rsidRDefault="00B75AC5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B078E3" wp14:editId="4295434B">
                <wp:simplePos x="0" y="0"/>
                <wp:positionH relativeFrom="column">
                  <wp:posOffset>2385323</wp:posOffset>
                </wp:positionH>
                <wp:positionV relativeFrom="paragraph">
                  <wp:posOffset>3737917</wp:posOffset>
                </wp:positionV>
                <wp:extent cx="977462" cy="0"/>
                <wp:effectExtent l="38100" t="76200" r="0" b="9525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74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7C33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4" o:spid="_x0000_s1026" type="#_x0000_t32" style="position:absolute;margin-left:187.8pt;margin-top:294.3pt;width:76.9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" strokecolor="#024f75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CB2F42" wp14:editId="363583C4">
                <wp:simplePos x="0" y="0"/>
                <wp:positionH relativeFrom="column">
                  <wp:posOffset>4261419</wp:posOffset>
                </wp:positionH>
                <wp:positionV relativeFrom="paragraph">
                  <wp:posOffset>3091421</wp:posOffset>
                </wp:positionV>
                <wp:extent cx="0" cy="268123"/>
                <wp:effectExtent l="76200" t="0" r="57150" b="5588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1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0EE9F9" id="Conector recto de flecha 23" o:spid="_x0000_s1026" type="#_x0000_t32" style="position:absolute;margin-left:335.55pt;margin-top:243.4pt;width:0;height:21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" strokecolor="#024f75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D32228" wp14:editId="6A973EDD">
                <wp:simplePos x="0" y="0"/>
                <wp:positionH relativeFrom="column">
                  <wp:posOffset>2385323</wp:posOffset>
                </wp:positionH>
                <wp:positionV relativeFrom="paragraph">
                  <wp:posOffset>2571268</wp:posOffset>
                </wp:positionV>
                <wp:extent cx="977462" cy="0"/>
                <wp:effectExtent l="0" t="76200" r="13335" b="9525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74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BBB2C" id="Conector recto de flecha 22" o:spid="_x0000_s1026" type="#_x0000_t32" style="position:absolute;margin-left:187.8pt;margin-top:202.45pt;width:76.9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" strokecolor="#024f75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CD9122" wp14:editId="0AFE4130">
                <wp:simplePos x="0" y="0"/>
                <wp:positionH relativeFrom="column">
                  <wp:posOffset>1329033</wp:posOffset>
                </wp:positionH>
                <wp:positionV relativeFrom="paragraph">
                  <wp:posOffset>1861820</wp:posOffset>
                </wp:positionV>
                <wp:extent cx="0" cy="331076"/>
                <wp:effectExtent l="76200" t="0" r="76200" b="5016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0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9C69F8" id="Conector recto de flecha 21" o:spid="_x0000_s1026" type="#_x0000_t32" style="position:absolute;margin-left:104.65pt;margin-top:146.6pt;width:0;height:26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" strokecolor="#024f75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5C07AC" wp14:editId="2A6018BD">
                <wp:simplePos x="0" y="0"/>
                <wp:positionH relativeFrom="column">
                  <wp:posOffset>2384272</wp:posOffset>
                </wp:positionH>
                <wp:positionV relativeFrom="paragraph">
                  <wp:posOffset>1357323</wp:posOffset>
                </wp:positionV>
                <wp:extent cx="978513" cy="0"/>
                <wp:effectExtent l="38100" t="76200" r="0" b="9525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85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AFC865" id="Conector recto de flecha 20" o:spid="_x0000_s1026" type="#_x0000_t32" style="position:absolute;margin-left:187.75pt;margin-top:106.9pt;width:77.0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" strokecolor="#024f75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C286DD" wp14:editId="57187407">
                <wp:simplePos x="0" y="0"/>
                <wp:positionH relativeFrom="column">
                  <wp:posOffset>4135295</wp:posOffset>
                </wp:positionH>
                <wp:positionV relativeFrom="paragraph">
                  <wp:posOffset>568522</wp:posOffset>
                </wp:positionV>
                <wp:extent cx="0" cy="378898"/>
                <wp:effectExtent l="76200" t="0" r="95250" b="5969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88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FEE7C" id="Conector recto de flecha 19" o:spid="_x0000_s1026" type="#_x0000_t32" style="position:absolute;margin-left:325.6pt;margin-top:44.75pt;width:0;height:29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" strokecolor="#024f75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137868" wp14:editId="7AF71936">
                <wp:simplePos x="0" y="0"/>
                <wp:positionH relativeFrom="column">
                  <wp:posOffset>2384907</wp:posOffset>
                </wp:positionH>
                <wp:positionV relativeFrom="paragraph">
                  <wp:posOffset>48786</wp:posOffset>
                </wp:positionV>
                <wp:extent cx="977878" cy="0"/>
                <wp:effectExtent l="0" t="76200" r="13335" b="9525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787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C55DF" id="Conector recto de flecha 17" o:spid="_x0000_s1026" type="#_x0000_t32" style="position:absolute;margin-left:187.8pt;margin-top:3.85pt;width:77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" strokecolor="#024f75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4DCF08" wp14:editId="2B59DD72">
                <wp:simplePos x="0" y="0"/>
                <wp:positionH relativeFrom="column">
                  <wp:posOffset>3362784</wp:posOffset>
                </wp:positionH>
                <wp:positionV relativeFrom="paragraph">
                  <wp:posOffset>3359543</wp:posOffset>
                </wp:positionV>
                <wp:extent cx="1812925" cy="771525"/>
                <wp:effectExtent l="0" t="0" r="15875" b="2857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77152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5F351" w14:textId="187BC851" w:rsidR="00B75AC5" w:rsidRPr="00B75AC5" w:rsidRDefault="00B75AC5" w:rsidP="00B75AC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Crear y publicar contenido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4DCF08" id="Rectángulo: esquinas redondeadas 16" o:spid="_x0000_s1030" style="position:absolute;margin-left:264.8pt;margin-top:264.55pt;width:142.75pt;height:60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" fillcolor="#d6e9f5 [661]" strokecolor="#000b11 [484]" strokeweight="2pt">
                <v:textbox>
                  <w:txbxContent>
                    <w:p w14:paraId="3E05F351" w14:textId="187BC851" w:rsidR="00B75AC5" w:rsidRPr="00B75AC5" w:rsidRDefault="00B75AC5" w:rsidP="00B75AC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Crear y publicar contenido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9E1EA2" wp14:editId="6B834EF4">
                <wp:simplePos x="0" y="0"/>
                <wp:positionH relativeFrom="column">
                  <wp:posOffset>3362676</wp:posOffset>
                </wp:positionH>
                <wp:positionV relativeFrom="paragraph">
                  <wp:posOffset>2192611</wp:posOffset>
                </wp:positionV>
                <wp:extent cx="1812925" cy="898634"/>
                <wp:effectExtent l="0" t="0" r="15875" b="15875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898634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87D75" w14:textId="3C8E2B89" w:rsidR="00B75AC5" w:rsidRPr="00B75AC5" w:rsidRDefault="00B75AC5" w:rsidP="00B75AC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Configurar el sitio nombre, usuario y ajustes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9E1EA2" id="Rectángulo: esquinas redondeadas 10" o:spid="_x0000_s1031" style="position:absolute;margin-left:264.8pt;margin-top:172.65pt;width:142.75pt;height:7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" fillcolor="#d6e9f5 [661]" strokecolor="#000b11 [484]" strokeweight="2pt">
                <v:textbox>
                  <w:txbxContent>
                    <w:p w14:paraId="1FB87D75" w14:textId="3C8E2B89" w:rsidR="00B75AC5" w:rsidRPr="00B75AC5" w:rsidRDefault="00B75AC5" w:rsidP="00B75AC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Configurar el sitio nombre, usuario y ajustes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E2C6B0" wp14:editId="16EBE97F">
                <wp:simplePos x="0" y="0"/>
                <wp:positionH relativeFrom="column">
                  <wp:posOffset>524992</wp:posOffset>
                </wp:positionH>
                <wp:positionV relativeFrom="paragraph">
                  <wp:posOffset>3359544</wp:posOffset>
                </wp:positionV>
                <wp:extent cx="1859893" cy="772138"/>
                <wp:effectExtent l="0" t="0" r="26670" b="28575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893" cy="77213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776BF" w14:textId="020AC006" w:rsidR="00B75AC5" w:rsidRPr="00B75AC5" w:rsidRDefault="00B75AC5" w:rsidP="00B75AC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Elegir tema y plugins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E2C6B0" id="Rectángulo: esquinas redondeadas 15" o:spid="_x0000_s1032" style="position:absolute;margin-left:41.35pt;margin-top:264.55pt;width:146.45pt;height:6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" fillcolor="#d6e9f5 [661]" strokecolor="#000b11 [484]" strokeweight="2pt">
                <v:textbox>
                  <w:txbxContent>
                    <w:p w14:paraId="00A776BF" w14:textId="020AC006" w:rsidR="00B75AC5" w:rsidRPr="00B75AC5" w:rsidRDefault="00B75AC5" w:rsidP="00B75AC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Elegir tema y plugins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A6F805" wp14:editId="44247991">
                <wp:simplePos x="0" y="0"/>
                <wp:positionH relativeFrom="column">
                  <wp:posOffset>524445</wp:posOffset>
                </wp:positionH>
                <wp:positionV relativeFrom="paragraph">
                  <wp:posOffset>2192611</wp:posOffset>
                </wp:positionV>
                <wp:extent cx="1859915" cy="819807"/>
                <wp:effectExtent l="0" t="0" r="26035" b="18415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915" cy="819807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FFA39" w14:textId="0F9D4937" w:rsidR="00B75AC5" w:rsidRPr="00B75AC5" w:rsidRDefault="00B75AC5" w:rsidP="00B75AC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Ejecutar el instalador desde el navegador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A6F805" id="Rectángulo: esquinas redondeadas 11" o:spid="_x0000_s1033" style="position:absolute;margin-left:41.3pt;margin-top:172.65pt;width:146.45pt;height:6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" fillcolor="#d6e9f5 [661]" strokecolor="#000b11 [484]" strokeweight="2pt">
                <v:textbox>
                  <w:txbxContent>
                    <w:p w14:paraId="137FFA39" w14:textId="0F9D4937" w:rsidR="00B75AC5" w:rsidRPr="00B75AC5" w:rsidRDefault="00B75AC5" w:rsidP="00B75AC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Ejecutar el instalador desde el navegador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A3BF94" wp14:editId="251845F4">
                <wp:simplePos x="0" y="0"/>
                <wp:positionH relativeFrom="column">
                  <wp:posOffset>3362676</wp:posOffset>
                </wp:positionH>
                <wp:positionV relativeFrom="paragraph">
                  <wp:posOffset>947267</wp:posOffset>
                </wp:positionV>
                <wp:extent cx="1812925" cy="914400"/>
                <wp:effectExtent l="0" t="0" r="15875" b="1905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9144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EAAFB" w14:textId="4C05F7F2" w:rsidR="005C2A04" w:rsidRPr="005C2A04" w:rsidRDefault="005C2A04" w:rsidP="005C2A0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Crear la base de datos MySQL/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MariaDB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A3BF94" id="Rectángulo: esquinas redondeadas 12" o:spid="_x0000_s1034" style="position:absolute;margin-left:264.8pt;margin-top:74.6pt;width:142.75pt;height:1in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" fillcolor="#d6e9f5 [661]" strokecolor="#000b11 [484]" strokeweight="2pt">
                <v:textbox>
                  <w:txbxContent>
                    <w:p w14:paraId="0F7EAAFB" w14:textId="4C05F7F2" w:rsidR="005C2A04" w:rsidRPr="005C2A04" w:rsidRDefault="005C2A04" w:rsidP="005C2A0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Crear la base de datos MySQL/</w:t>
                      </w:r>
                      <w:proofErr w:type="spellStart"/>
                      <w:r>
                        <w:rPr>
                          <w:lang w:val="es-MX"/>
                        </w:rPr>
                        <w:t>MariaDB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6C7989" wp14:editId="793D1DD8">
                <wp:simplePos x="0" y="0"/>
                <wp:positionH relativeFrom="column">
                  <wp:posOffset>524445</wp:posOffset>
                </wp:positionH>
                <wp:positionV relativeFrom="paragraph">
                  <wp:posOffset>947267</wp:posOffset>
                </wp:positionV>
                <wp:extent cx="1859915" cy="914400"/>
                <wp:effectExtent l="0" t="0" r="26035" b="1905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915" cy="9144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E15E6" w14:textId="180C5A3C" w:rsidR="005C2A04" w:rsidRPr="005C2A04" w:rsidRDefault="00B75AC5" w:rsidP="005C2A0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Subir los archivos al servidor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6C7989" id="Rectángulo: esquinas redondeadas 13" o:spid="_x0000_s1035" style="position:absolute;margin-left:41.3pt;margin-top:74.6pt;width:146.45pt;height:1in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" fillcolor="#d6e9f5 [661]" strokecolor="#000b11 [484]" strokeweight="2pt">
                <v:textbox>
                  <w:txbxContent>
                    <w:p w14:paraId="5EFE15E6" w14:textId="180C5A3C" w:rsidR="005C2A04" w:rsidRPr="005C2A04" w:rsidRDefault="00B75AC5" w:rsidP="005C2A0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Subir los archivos al servidor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052D6B" w14:paraId="558E8DDC" w14:textId="77777777" w:rsidTr="0063771F">
        <w:trPr>
          <w:trHeight w:val="5931"/>
        </w:trPr>
        <w:tc>
          <w:tcPr>
            <w:tcW w:w="9999" w:type="dxa"/>
          </w:tcPr>
          <w:p w14:paraId="62FA71F5" w14:textId="77777777" w:rsidR="00B75AC5" w:rsidRDefault="00B75AC5" w:rsidP="00B75AC5">
            <w:pPr>
              <w:spacing w:after="200"/>
              <w:rPr>
                <w:bCs/>
                <w:sz w:val="36"/>
                <w:szCs w:val="36"/>
              </w:rPr>
            </w:pPr>
            <w:r>
              <w:rPr>
                <w:bCs/>
                <w:sz w:val="36"/>
                <w:szCs w:val="36"/>
              </w:rPr>
              <w:lastRenderedPageBreak/>
              <w:t>Explicación:</w:t>
            </w:r>
          </w:p>
          <w:p w14:paraId="2C5F3D27" w14:textId="3C65F192" w:rsidR="00B75AC5" w:rsidRPr="00B75AC5" w:rsidRDefault="00B75AC5" w:rsidP="00B75AC5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B75AC5">
              <w:rPr>
                <w:bCs/>
                <w:sz w:val="36"/>
                <w:szCs w:val="36"/>
                <w:lang w:val="es-PE"/>
              </w:rPr>
              <w:t>1. Verificar los requisitos</w:t>
            </w:r>
            <w:r>
              <w:rPr>
                <w:bCs/>
                <w:sz w:val="36"/>
                <w:szCs w:val="36"/>
                <w:lang w:val="es-PE"/>
              </w:rPr>
              <w:t>:</w:t>
            </w:r>
          </w:p>
          <w:p w14:paraId="5CB9BDA2" w14:textId="77777777" w:rsidR="00B75AC5" w:rsidRPr="00B75AC5" w:rsidRDefault="00B75AC5" w:rsidP="00B75AC5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B75AC5">
              <w:rPr>
                <w:b w:val="0"/>
                <w:sz w:val="36"/>
                <w:szCs w:val="36"/>
                <w:lang w:val="es-PE"/>
              </w:rPr>
              <w:t>Primero tenemos que revisar que el servidor tenga todo lo necesario para instalar WordPress. También debemos tener acceso al servidor y los programas que vamos a usar.</w:t>
            </w:r>
          </w:p>
          <w:p w14:paraId="5CACE018" w14:textId="7E7A7EF8" w:rsidR="00B75AC5" w:rsidRPr="00B75AC5" w:rsidRDefault="00B75AC5" w:rsidP="00B75AC5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B75AC5">
              <w:rPr>
                <w:bCs/>
                <w:sz w:val="36"/>
                <w:szCs w:val="36"/>
                <w:lang w:val="es-PE"/>
              </w:rPr>
              <w:t>2. Descargar WordPress</w:t>
            </w:r>
            <w:r>
              <w:rPr>
                <w:bCs/>
                <w:sz w:val="36"/>
                <w:szCs w:val="36"/>
                <w:lang w:val="es-PE"/>
              </w:rPr>
              <w:t>:</w:t>
            </w:r>
          </w:p>
          <w:p w14:paraId="6F1DD64D" w14:textId="77777777" w:rsidR="00B75AC5" w:rsidRPr="00B75AC5" w:rsidRDefault="00B75AC5" w:rsidP="00B75AC5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B75AC5">
              <w:rPr>
                <w:b w:val="0"/>
                <w:sz w:val="36"/>
                <w:szCs w:val="36"/>
                <w:lang w:val="es-PE"/>
              </w:rPr>
              <w:t>Después descargamos WordPress desde su página oficial y descomprimimos los archivos para poder instalarlos.</w:t>
            </w:r>
          </w:p>
          <w:p w14:paraId="66B34327" w14:textId="4703F929" w:rsidR="00B75AC5" w:rsidRPr="00B75AC5" w:rsidRDefault="00B75AC5" w:rsidP="00B75AC5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B75AC5">
              <w:rPr>
                <w:bCs/>
                <w:sz w:val="36"/>
                <w:szCs w:val="36"/>
                <w:lang w:val="es-PE"/>
              </w:rPr>
              <w:t>3. Crear la base de datos</w:t>
            </w:r>
            <w:r>
              <w:rPr>
                <w:bCs/>
                <w:sz w:val="36"/>
                <w:szCs w:val="36"/>
                <w:lang w:val="es-PE"/>
              </w:rPr>
              <w:t>:</w:t>
            </w:r>
          </w:p>
          <w:p w14:paraId="062420B0" w14:textId="77777777" w:rsidR="00B75AC5" w:rsidRPr="00B75AC5" w:rsidRDefault="00B75AC5" w:rsidP="00B75AC5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B75AC5">
              <w:rPr>
                <w:b w:val="0"/>
                <w:sz w:val="36"/>
                <w:szCs w:val="36"/>
                <w:lang w:val="es-PE"/>
              </w:rPr>
              <w:t xml:space="preserve">WordPress necesita una base de datos para guardar la información de la página, como los usuarios, configuraciones y publicaciones. Se puede usar MySQL o </w:t>
            </w:r>
            <w:proofErr w:type="spellStart"/>
            <w:r w:rsidRPr="00B75AC5">
              <w:rPr>
                <w:b w:val="0"/>
                <w:sz w:val="36"/>
                <w:szCs w:val="36"/>
                <w:lang w:val="es-PE"/>
              </w:rPr>
              <w:t>MariaDB</w:t>
            </w:r>
            <w:proofErr w:type="spellEnd"/>
            <w:r w:rsidRPr="00B75AC5">
              <w:rPr>
                <w:b w:val="0"/>
                <w:sz w:val="36"/>
                <w:szCs w:val="36"/>
                <w:lang w:val="es-PE"/>
              </w:rPr>
              <w:t>.</w:t>
            </w:r>
          </w:p>
          <w:p w14:paraId="3306BA88" w14:textId="1A0B8542" w:rsidR="00B75AC5" w:rsidRPr="00B75AC5" w:rsidRDefault="00B75AC5" w:rsidP="00B75AC5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B75AC5">
              <w:rPr>
                <w:bCs/>
                <w:sz w:val="36"/>
                <w:szCs w:val="36"/>
                <w:lang w:val="es-PE"/>
              </w:rPr>
              <w:t>4. Subir los archivos</w:t>
            </w:r>
            <w:r>
              <w:rPr>
                <w:bCs/>
                <w:sz w:val="36"/>
                <w:szCs w:val="36"/>
                <w:lang w:val="es-PE"/>
              </w:rPr>
              <w:t>:</w:t>
            </w:r>
          </w:p>
          <w:p w14:paraId="242ECEE5" w14:textId="77777777" w:rsidR="00B75AC5" w:rsidRPr="00B75AC5" w:rsidRDefault="00B75AC5" w:rsidP="00B75AC5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B75AC5">
              <w:rPr>
                <w:b w:val="0"/>
                <w:sz w:val="36"/>
                <w:szCs w:val="36"/>
                <w:lang w:val="es-PE"/>
              </w:rPr>
              <w:t>Luego colocamos los archivos de WordPress en el servidor web. Esto se puede hacer usando las herramientas que nos da el servicio de alojamiento.</w:t>
            </w:r>
          </w:p>
          <w:p w14:paraId="7C410161" w14:textId="04430460" w:rsidR="00B75AC5" w:rsidRPr="00B75AC5" w:rsidRDefault="00B75AC5" w:rsidP="00B75AC5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B75AC5">
              <w:rPr>
                <w:bCs/>
                <w:sz w:val="36"/>
                <w:szCs w:val="36"/>
                <w:lang w:val="es-PE"/>
              </w:rPr>
              <w:t>5. Ejecutar el instalador</w:t>
            </w:r>
            <w:r>
              <w:rPr>
                <w:bCs/>
                <w:sz w:val="36"/>
                <w:szCs w:val="36"/>
                <w:lang w:val="es-PE"/>
              </w:rPr>
              <w:t>:</w:t>
            </w:r>
          </w:p>
          <w:p w14:paraId="23294FEF" w14:textId="77777777" w:rsidR="00B75AC5" w:rsidRPr="00B75AC5" w:rsidRDefault="00B75AC5" w:rsidP="00B75AC5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B75AC5">
              <w:rPr>
                <w:b w:val="0"/>
                <w:sz w:val="36"/>
                <w:szCs w:val="36"/>
                <w:lang w:val="es-PE"/>
              </w:rPr>
              <w:t>Cuando ya tenemos los archivos en el servidor, abrimos la página desde un navegador. Ahí nos aparecerá el instalador de WordPress para continuar con la instalación.</w:t>
            </w:r>
          </w:p>
          <w:p w14:paraId="02EC5A4C" w14:textId="6A4224C9" w:rsidR="00B75AC5" w:rsidRPr="00B75AC5" w:rsidRDefault="00B75AC5" w:rsidP="00B75AC5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B75AC5">
              <w:rPr>
                <w:bCs/>
                <w:sz w:val="36"/>
                <w:szCs w:val="36"/>
                <w:lang w:val="es-PE"/>
              </w:rPr>
              <w:t>6. Configurar el sitio</w:t>
            </w:r>
            <w:r>
              <w:rPr>
                <w:bCs/>
                <w:sz w:val="36"/>
                <w:szCs w:val="36"/>
                <w:lang w:val="es-PE"/>
              </w:rPr>
              <w:t>:</w:t>
            </w:r>
          </w:p>
          <w:p w14:paraId="4050BA40" w14:textId="77777777" w:rsidR="00B75AC5" w:rsidRPr="00B75AC5" w:rsidRDefault="00B75AC5" w:rsidP="00B75AC5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B75AC5">
              <w:rPr>
                <w:b w:val="0"/>
                <w:sz w:val="36"/>
                <w:szCs w:val="36"/>
                <w:lang w:val="es-PE"/>
              </w:rPr>
              <w:lastRenderedPageBreak/>
              <w:t>En esta parte ponemos el nombre de nuestra página, el usuario, la contraseña y el correo electrónico. También podemos hacer algunas configuraciones básicas.</w:t>
            </w:r>
          </w:p>
          <w:p w14:paraId="7405FC45" w14:textId="1320BEBD" w:rsidR="00B75AC5" w:rsidRPr="00B75AC5" w:rsidRDefault="00B75AC5" w:rsidP="00B75AC5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B75AC5">
              <w:rPr>
                <w:bCs/>
                <w:sz w:val="36"/>
                <w:szCs w:val="36"/>
                <w:lang w:val="es-PE"/>
              </w:rPr>
              <w:t xml:space="preserve">7. Elegir el tema y </w:t>
            </w:r>
            <w:proofErr w:type="spellStart"/>
            <w:r w:rsidRPr="00B75AC5">
              <w:rPr>
                <w:bCs/>
                <w:sz w:val="36"/>
                <w:szCs w:val="36"/>
                <w:lang w:val="es-PE"/>
              </w:rPr>
              <w:t>plugins</w:t>
            </w:r>
            <w:proofErr w:type="spellEnd"/>
            <w:r>
              <w:rPr>
                <w:bCs/>
                <w:sz w:val="36"/>
                <w:szCs w:val="36"/>
                <w:lang w:val="es-PE"/>
              </w:rPr>
              <w:t>:</w:t>
            </w:r>
          </w:p>
          <w:p w14:paraId="24ABDDCD" w14:textId="77777777" w:rsidR="00B75AC5" w:rsidRPr="00B75AC5" w:rsidRDefault="00B75AC5" w:rsidP="00B75AC5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B75AC5">
              <w:rPr>
                <w:b w:val="0"/>
                <w:sz w:val="36"/>
                <w:szCs w:val="36"/>
                <w:lang w:val="es-PE"/>
              </w:rPr>
              <w:t xml:space="preserve">Después podemos escoger un tema para cambiar el diseño de la página. También podemos instalar </w:t>
            </w:r>
            <w:proofErr w:type="spellStart"/>
            <w:r w:rsidRPr="00B75AC5">
              <w:rPr>
                <w:b w:val="0"/>
                <w:sz w:val="36"/>
                <w:szCs w:val="36"/>
                <w:lang w:val="es-PE"/>
              </w:rPr>
              <w:t>plugins</w:t>
            </w:r>
            <w:proofErr w:type="spellEnd"/>
            <w:r w:rsidRPr="00B75AC5">
              <w:rPr>
                <w:b w:val="0"/>
                <w:sz w:val="36"/>
                <w:szCs w:val="36"/>
                <w:lang w:val="es-PE"/>
              </w:rPr>
              <w:t xml:space="preserve"> para agregar diferentes funciones.</w:t>
            </w:r>
          </w:p>
          <w:p w14:paraId="7068C954" w14:textId="2DAAF90A" w:rsidR="00B75AC5" w:rsidRPr="00B75AC5" w:rsidRDefault="00B75AC5" w:rsidP="00B75AC5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B75AC5">
              <w:rPr>
                <w:bCs/>
                <w:sz w:val="36"/>
                <w:szCs w:val="36"/>
                <w:lang w:val="es-PE"/>
              </w:rPr>
              <w:t>8. Crear y publicar contenido</w:t>
            </w:r>
            <w:r>
              <w:rPr>
                <w:bCs/>
                <w:sz w:val="36"/>
                <w:szCs w:val="36"/>
                <w:lang w:val="es-PE"/>
              </w:rPr>
              <w:t>:</w:t>
            </w:r>
          </w:p>
          <w:p w14:paraId="7F007CC5" w14:textId="77777777" w:rsidR="00B75AC5" w:rsidRPr="00B75AC5" w:rsidRDefault="00B75AC5" w:rsidP="00B75AC5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B75AC5">
              <w:rPr>
                <w:b w:val="0"/>
                <w:sz w:val="36"/>
                <w:szCs w:val="36"/>
                <w:lang w:val="es-PE"/>
              </w:rPr>
              <w:t>Por último, podemos empezar a crear nuestra página agregando textos, imágenes, noticias y otra información que queramos mostrar en el sitio web.</w:t>
            </w:r>
          </w:p>
          <w:p w14:paraId="5AE51E7C" w14:textId="3D0BBC92" w:rsidR="00836031" w:rsidRDefault="00B75AC5" w:rsidP="00836031">
            <w:pPr>
              <w:spacing w:after="200"/>
              <w:rPr>
                <w:bCs/>
                <w:sz w:val="36"/>
                <w:szCs w:val="36"/>
              </w:rPr>
            </w:pPr>
            <w:r>
              <w:rPr>
                <w:bCs/>
                <w:sz w:val="36"/>
                <w:szCs w:val="36"/>
              </w:rPr>
              <w:t xml:space="preserve"> </w:t>
            </w:r>
            <w:r w:rsidR="00836031">
              <w:rPr>
                <w:bCs/>
                <w:sz w:val="36"/>
                <w:szCs w:val="36"/>
              </w:rPr>
              <w:t xml:space="preserve">CASO PLANTEADO </w:t>
            </w:r>
          </w:p>
          <w:p w14:paraId="0D7A7987" w14:textId="2CEF2733" w:rsidR="00836031" w:rsidRPr="00836031" w:rsidRDefault="00836031" w:rsidP="00836031">
            <w:pPr>
              <w:pStyle w:val="Prrafodelista"/>
              <w:numPr>
                <w:ilvl w:val="0"/>
                <w:numId w:val="19"/>
              </w:numPr>
              <w:spacing w:after="200"/>
              <w:rPr>
                <w:bCs/>
                <w:sz w:val="36"/>
                <w:szCs w:val="36"/>
              </w:rPr>
            </w:pPr>
            <w:r>
              <w:rPr>
                <w:bCs/>
                <w:sz w:val="36"/>
                <w:szCs w:val="36"/>
              </w:rPr>
              <w:t xml:space="preserve">Sitio web </w:t>
            </w:r>
          </w:p>
          <w:p w14:paraId="492211AD" w14:textId="77777777" w:rsidR="00836031" w:rsidRPr="00836031" w:rsidRDefault="00836031" w:rsidP="00836031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836031">
              <w:rPr>
                <w:bCs/>
                <w:sz w:val="36"/>
                <w:szCs w:val="36"/>
                <w:lang w:val="es-PE"/>
              </w:rPr>
              <w:t>¿Qué tecnología utilizaría?</w:t>
            </w:r>
          </w:p>
          <w:p w14:paraId="3B0CE66D" w14:textId="77777777" w:rsidR="00836031" w:rsidRPr="00836031" w:rsidRDefault="00836031" w:rsidP="00836031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836031">
              <w:rPr>
                <w:b w:val="0"/>
                <w:sz w:val="36"/>
                <w:szCs w:val="36"/>
                <w:lang w:val="es-PE"/>
              </w:rPr>
              <w:t xml:space="preserve">Yo utilizaría un </w:t>
            </w:r>
            <w:r w:rsidRPr="00836031">
              <w:rPr>
                <w:bCs/>
                <w:sz w:val="36"/>
                <w:szCs w:val="36"/>
                <w:lang w:val="es-PE"/>
              </w:rPr>
              <w:t>CMS</w:t>
            </w:r>
            <w:r w:rsidRPr="00836031">
              <w:rPr>
                <w:b w:val="0"/>
                <w:sz w:val="36"/>
                <w:szCs w:val="36"/>
                <w:lang w:val="es-PE"/>
              </w:rPr>
              <w:t xml:space="preserve">, específicamente </w:t>
            </w:r>
            <w:r w:rsidRPr="00836031">
              <w:rPr>
                <w:bCs/>
                <w:sz w:val="36"/>
                <w:szCs w:val="36"/>
                <w:lang w:val="es-PE"/>
              </w:rPr>
              <w:t>WordPress</w:t>
            </w:r>
            <w:r w:rsidRPr="00836031">
              <w:rPr>
                <w:b w:val="0"/>
                <w:sz w:val="36"/>
                <w:szCs w:val="36"/>
                <w:lang w:val="es-PE"/>
              </w:rPr>
              <w:t>.</w:t>
            </w:r>
          </w:p>
          <w:p w14:paraId="78F0AF7F" w14:textId="77777777" w:rsidR="00836031" w:rsidRPr="00836031" w:rsidRDefault="00836031" w:rsidP="00836031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836031">
              <w:rPr>
                <w:bCs/>
                <w:sz w:val="36"/>
                <w:szCs w:val="36"/>
                <w:lang w:val="es-PE"/>
              </w:rPr>
              <w:t>¿Por qué?</w:t>
            </w:r>
          </w:p>
          <w:p w14:paraId="44899B6A" w14:textId="77777777" w:rsidR="00836031" w:rsidRPr="00836031" w:rsidRDefault="00836031" w:rsidP="00836031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836031">
              <w:rPr>
                <w:b w:val="0"/>
                <w:sz w:val="36"/>
                <w:szCs w:val="36"/>
                <w:lang w:val="es-PE"/>
              </w:rPr>
              <w:t>Porque WordPress nos permite crear una página web de una forma más fácil. Podemos agregar noticias, imágenes, información de la institución, carreras, eventos, requisitos y datos de contacto.</w:t>
            </w:r>
          </w:p>
          <w:p w14:paraId="6E1C0A25" w14:textId="77777777" w:rsidR="00836031" w:rsidRPr="00836031" w:rsidRDefault="00836031" w:rsidP="00836031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836031">
              <w:rPr>
                <w:b w:val="0"/>
                <w:sz w:val="36"/>
                <w:szCs w:val="36"/>
                <w:lang w:val="es-PE"/>
              </w:rPr>
              <w:t>También tiene un panel donde podemos cambiar y agregar contenido sin tener que programar todo desde cero.</w:t>
            </w:r>
          </w:p>
          <w:p w14:paraId="50F4A1EB" w14:textId="53F49720" w:rsidR="00836031" w:rsidRPr="00836031" w:rsidRDefault="00836031" w:rsidP="00836031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836031">
              <w:rPr>
                <w:b w:val="0"/>
                <w:sz w:val="36"/>
                <w:szCs w:val="36"/>
                <w:lang w:val="es-PE"/>
              </w:rPr>
              <w:pict w14:anchorId="09742E54">
                <v:rect id="_x0000_i1031" style="width:0;height:1.5pt" o:hralign="center" o:hrstd="t" o:hr="t" fillcolor="#a0a0a0" stroked="f"/>
              </w:pict>
            </w:r>
          </w:p>
          <w:p w14:paraId="38DB4C43" w14:textId="0218D077" w:rsidR="00836031" w:rsidRPr="00836031" w:rsidRDefault="00836031" w:rsidP="00836031">
            <w:pPr>
              <w:pStyle w:val="Prrafodelista"/>
              <w:numPr>
                <w:ilvl w:val="0"/>
                <w:numId w:val="19"/>
              </w:numPr>
              <w:spacing w:after="200"/>
              <w:rPr>
                <w:bCs/>
                <w:sz w:val="36"/>
                <w:szCs w:val="36"/>
                <w:lang w:val="es-PE"/>
              </w:rPr>
            </w:pPr>
            <w:r>
              <w:rPr>
                <w:bCs/>
                <w:sz w:val="36"/>
                <w:szCs w:val="36"/>
                <w:lang w:val="es-PE"/>
              </w:rPr>
              <w:lastRenderedPageBreak/>
              <w:t xml:space="preserve">Aula virtual </w:t>
            </w:r>
          </w:p>
          <w:p w14:paraId="2FE9BF3D" w14:textId="69568FE6" w:rsidR="00836031" w:rsidRPr="00836031" w:rsidRDefault="00836031" w:rsidP="00836031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836031">
              <w:rPr>
                <w:bCs/>
                <w:sz w:val="36"/>
                <w:szCs w:val="36"/>
                <w:lang w:val="es-PE"/>
              </w:rPr>
              <w:t>¿Qué tecnología utilizaría?</w:t>
            </w:r>
          </w:p>
          <w:p w14:paraId="355A444D" w14:textId="77777777" w:rsidR="00836031" w:rsidRPr="00836031" w:rsidRDefault="00836031" w:rsidP="00836031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836031">
              <w:rPr>
                <w:b w:val="0"/>
                <w:sz w:val="36"/>
                <w:szCs w:val="36"/>
                <w:lang w:val="es-PE"/>
              </w:rPr>
              <w:t xml:space="preserve">Yo utilizaría un </w:t>
            </w:r>
            <w:r w:rsidRPr="00836031">
              <w:rPr>
                <w:bCs/>
                <w:sz w:val="36"/>
                <w:szCs w:val="36"/>
                <w:lang w:val="es-PE"/>
              </w:rPr>
              <w:t>LMS</w:t>
            </w:r>
            <w:r w:rsidRPr="00836031">
              <w:rPr>
                <w:b w:val="0"/>
                <w:sz w:val="36"/>
                <w:szCs w:val="36"/>
                <w:lang w:val="es-PE"/>
              </w:rPr>
              <w:t xml:space="preserve">, específicamente </w:t>
            </w:r>
            <w:r w:rsidRPr="00836031">
              <w:rPr>
                <w:bCs/>
                <w:sz w:val="36"/>
                <w:szCs w:val="36"/>
                <w:lang w:val="es-PE"/>
              </w:rPr>
              <w:t>Moodle</w:t>
            </w:r>
            <w:r w:rsidRPr="00836031">
              <w:rPr>
                <w:b w:val="0"/>
                <w:sz w:val="36"/>
                <w:szCs w:val="36"/>
                <w:lang w:val="es-PE"/>
              </w:rPr>
              <w:t>.</w:t>
            </w:r>
          </w:p>
          <w:p w14:paraId="62FB2034" w14:textId="77777777" w:rsidR="00836031" w:rsidRPr="00836031" w:rsidRDefault="00836031" w:rsidP="00836031">
            <w:pPr>
              <w:spacing w:after="200"/>
              <w:rPr>
                <w:bCs/>
                <w:sz w:val="36"/>
                <w:szCs w:val="36"/>
                <w:lang w:val="es-PE"/>
              </w:rPr>
            </w:pPr>
            <w:r w:rsidRPr="00836031">
              <w:rPr>
                <w:bCs/>
                <w:sz w:val="36"/>
                <w:szCs w:val="36"/>
                <w:lang w:val="es-PE"/>
              </w:rPr>
              <w:t>¿Por qué?</w:t>
            </w:r>
          </w:p>
          <w:p w14:paraId="570F49C0" w14:textId="77777777" w:rsidR="00836031" w:rsidRPr="00836031" w:rsidRDefault="00836031" w:rsidP="00836031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836031">
              <w:rPr>
                <w:b w:val="0"/>
                <w:sz w:val="36"/>
                <w:szCs w:val="36"/>
                <w:lang w:val="es-PE"/>
              </w:rPr>
              <w:t>Porque Moodle está hecho para la educación y permite crear cursos virtuales. Los profesores pueden subir materiales, dejar tareas, hacer actividades y tomar evaluaciones.</w:t>
            </w:r>
          </w:p>
          <w:p w14:paraId="4182495F" w14:textId="2FFF7152" w:rsidR="00836031" w:rsidRDefault="00836031" w:rsidP="00836031">
            <w:pPr>
              <w:spacing w:after="200"/>
              <w:rPr>
                <w:b w:val="0"/>
                <w:sz w:val="36"/>
                <w:szCs w:val="36"/>
                <w:lang w:val="es-PE"/>
              </w:rPr>
            </w:pPr>
            <w:r w:rsidRPr="00836031">
              <w:rPr>
                <w:b w:val="0"/>
                <w:sz w:val="36"/>
                <w:szCs w:val="36"/>
                <w:lang w:val="es-PE"/>
              </w:rPr>
              <w:t>También permite que los estudiantes puedan entrar a sus cursos y revisar los materiales que necesitan para estudiar.</w:t>
            </w:r>
          </w:p>
          <w:p w14:paraId="78D84983" w14:textId="2044F66A" w:rsidR="00836031" w:rsidRDefault="00836031" w:rsidP="00836031">
            <w:pPr>
              <w:spacing w:after="200"/>
              <w:rPr>
                <w:bCs/>
                <w:sz w:val="36"/>
                <w:szCs w:val="36"/>
              </w:rPr>
            </w:pPr>
            <w:r>
              <w:rPr>
                <w:bCs/>
                <w:sz w:val="36"/>
                <w:szCs w:val="36"/>
              </w:rPr>
              <w:t>CONCLUSION</w:t>
            </w:r>
          </w:p>
          <w:p w14:paraId="2CD5D4CB" w14:textId="3BBFC0C7" w:rsidR="00836031" w:rsidRPr="00836031" w:rsidRDefault="00836031" w:rsidP="00836031">
            <w:pPr>
              <w:spacing w:after="200"/>
              <w:rPr>
                <w:b w:val="0"/>
                <w:sz w:val="36"/>
                <w:szCs w:val="36"/>
              </w:rPr>
            </w:pPr>
            <w:r w:rsidRPr="00836031">
              <w:rPr>
                <w:b w:val="0"/>
                <w:sz w:val="36"/>
                <w:szCs w:val="36"/>
              </w:rPr>
              <w:t>En conclusión, aprendí que un CMS y un LMS sirven para cosas diferentes. El CMS, como WordPress, sirve más para crear y administrar una página web, mientras que el LMS, como Moodle</w:t>
            </w:r>
            <w:r>
              <w:rPr>
                <w:b w:val="0"/>
                <w:sz w:val="36"/>
                <w:szCs w:val="36"/>
              </w:rPr>
              <w:t xml:space="preserve"> </w:t>
            </w:r>
            <w:r w:rsidRPr="00836031">
              <w:rPr>
                <w:b w:val="0"/>
                <w:sz w:val="36"/>
                <w:szCs w:val="36"/>
              </w:rPr>
              <w:t>está más enfocado en la educación ya que permite crear cursos, subir tareas, materiales y hacer evaluaciones. También entendí que para instalar cualquiera de estas plataformas primero se deben revisar los requisitos y luego hacer la instalación y configuración. Por eso, una institución educativa puede usar WordPress para su página web y Moodle para su aula virtual, ya que cada uno cumple una función diferente.</w:t>
            </w:r>
          </w:p>
          <w:p w14:paraId="7BF3FD0A" w14:textId="22CF727C" w:rsidR="00B75AC5" w:rsidRDefault="00B75AC5" w:rsidP="00B75AC5">
            <w:pPr>
              <w:spacing w:after="200"/>
              <w:rPr>
                <w:bCs/>
                <w:sz w:val="36"/>
                <w:szCs w:val="36"/>
              </w:rPr>
            </w:pPr>
          </w:p>
          <w:p w14:paraId="352175BE" w14:textId="77777777" w:rsidR="00B75AC5" w:rsidRDefault="00B75AC5" w:rsidP="0063771F">
            <w:pPr>
              <w:pStyle w:val="Textodestacado"/>
              <w:rPr>
                <w:i/>
                <w:noProof/>
                <w:sz w:val="36"/>
              </w:rPr>
            </w:pPr>
          </w:p>
          <w:p w14:paraId="6690B67D" w14:textId="77777777" w:rsidR="00B75AC5" w:rsidRDefault="00B75AC5" w:rsidP="0063771F">
            <w:pPr>
              <w:pStyle w:val="Textodestacado"/>
              <w:rPr>
                <w:i/>
                <w:noProof/>
                <w:sz w:val="36"/>
              </w:rPr>
            </w:pPr>
          </w:p>
          <w:p w14:paraId="50C6AC19" w14:textId="77777777" w:rsidR="00B75AC5" w:rsidRDefault="00B75AC5" w:rsidP="0063771F">
            <w:pPr>
              <w:pStyle w:val="Textodestacado"/>
              <w:rPr>
                <w:i/>
                <w:noProof/>
                <w:sz w:val="36"/>
              </w:rPr>
            </w:pPr>
          </w:p>
          <w:p w14:paraId="55168404" w14:textId="77777777" w:rsidR="00B75AC5" w:rsidRDefault="00B75AC5" w:rsidP="0063771F">
            <w:pPr>
              <w:pStyle w:val="Textodestacado"/>
              <w:rPr>
                <w:i/>
                <w:noProof/>
                <w:sz w:val="36"/>
              </w:rPr>
            </w:pPr>
          </w:p>
          <w:p w14:paraId="595F2C35" w14:textId="77777777" w:rsidR="00B75AC5" w:rsidRDefault="00B75AC5" w:rsidP="0063771F">
            <w:pPr>
              <w:pStyle w:val="Textodestacado"/>
              <w:rPr>
                <w:i/>
                <w:noProof/>
                <w:sz w:val="36"/>
              </w:rPr>
            </w:pPr>
          </w:p>
          <w:p w14:paraId="7431C6A8" w14:textId="68C5A825" w:rsidR="00052D6B" w:rsidRDefault="00036437" w:rsidP="0063771F">
            <w:pPr>
              <w:pStyle w:val="Contenido"/>
              <w:rPr>
                <w:noProof/>
              </w:rPr>
            </w:pPr>
            <w:r>
              <w:rPr>
                <w:noProof/>
              </w:rPr>
              <w:t>Bibiografia:</w:t>
            </w:r>
          </w:p>
          <w:p w14:paraId="36057D6C" w14:textId="2CCDE111" w:rsidR="00036437" w:rsidRDefault="00000000" w:rsidP="0063771F">
            <w:pPr>
              <w:pStyle w:val="Contenido"/>
              <w:rPr>
                <w:i/>
                <w:noProof/>
                <w:sz w:val="36"/>
              </w:rPr>
            </w:pPr>
            <w:hyperlink r:id="rId12" w:history="1">
              <w:r w:rsidR="00036437" w:rsidRPr="002320AF">
                <w:rPr>
                  <w:rStyle w:val="Hipervnculo"/>
                  <w:i/>
                  <w:noProof/>
                  <w:sz w:val="36"/>
                </w:rPr>
                <w:t>https://www.ispring.es/blog/what-is-lms</w:t>
              </w:r>
            </w:hyperlink>
          </w:p>
          <w:p w14:paraId="52931E5A" w14:textId="1C500BC9" w:rsidR="00036437" w:rsidRDefault="00000000" w:rsidP="0063771F">
            <w:pPr>
              <w:pStyle w:val="Contenido"/>
              <w:rPr>
                <w:i/>
                <w:noProof/>
                <w:sz w:val="36"/>
              </w:rPr>
            </w:pPr>
            <w:hyperlink r:id="rId13" w:history="1">
              <w:r w:rsidR="00036437" w:rsidRPr="002320AF">
                <w:rPr>
                  <w:rStyle w:val="Hipervnculo"/>
                  <w:i/>
                  <w:noProof/>
                  <w:sz w:val="36"/>
                </w:rPr>
                <w:t>https://synergy-learning.com/blog/lms-vs-cms-what-are-the-differences-and-which-do-i-need/</w:t>
              </w:r>
            </w:hyperlink>
          </w:p>
          <w:p w14:paraId="169DEED9" w14:textId="20131412" w:rsidR="00036437" w:rsidRDefault="00000000" w:rsidP="0063771F">
            <w:pPr>
              <w:pStyle w:val="Contenido"/>
              <w:rPr>
                <w:i/>
                <w:noProof/>
                <w:sz w:val="36"/>
              </w:rPr>
            </w:pPr>
            <w:hyperlink r:id="rId14" w:history="1">
              <w:r w:rsidR="00036437" w:rsidRPr="002320AF">
                <w:rPr>
                  <w:rStyle w:val="Hipervnculo"/>
                  <w:i/>
                  <w:noProof/>
                  <w:sz w:val="36"/>
                </w:rPr>
                <w:t>https://www.iebschool.com/hub/que-es-un-cms-e-commerce/</w:t>
              </w:r>
            </w:hyperlink>
          </w:p>
          <w:p w14:paraId="1CC3350B" w14:textId="43EAAD28" w:rsidR="00036437" w:rsidRDefault="00000000" w:rsidP="0063771F">
            <w:pPr>
              <w:pStyle w:val="Contenido"/>
              <w:rPr>
                <w:i/>
                <w:noProof/>
                <w:sz w:val="36"/>
              </w:rPr>
            </w:pPr>
            <w:hyperlink r:id="rId15" w:history="1">
              <w:r w:rsidR="00036437" w:rsidRPr="002320AF">
                <w:rPr>
                  <w:rStyle w:val="Hipervnculo"/>
                  <w:i/>
                  <w:noProof/>
                  <w:sz w:val="36"/>
                </w:rPr>
                <w:t>https://www.ibm.com/mx-es/think/topics/content-management-system</w:t>
              </w:r>
            </w:hyperlink>
          </w:p>
          <w:p w14:paraId="4C8F950C" w14:textId="77777777" w:rsidR="00036437" w:rsidRDefault="00036437" w:rsidP="0063771F">
            <w:pPr>
              <w:pStyle w:val="Contenido"/>
              <w:rPr>
                <w:i/>
                <w:noProof/>
                <w:sz w:val="36"/>
              </w:rPr>
            </w:pPr>
          </w:p>
          <w:p w14:paraId="349F1251" w14:textId="77777777" w:rsidR="00052D6B" w:rsidRDefault="00052D6B" w:rsidP="0063771F">
            <w:pPr>
              <w:pStyle w:val="Contenido"/>
              <w:rPr>
                <w:i/>
                <w:noProof/>
                <w:sz w:val="36"/>
              </w:rPr>
            </w:pPr>
          </w:p>
        </w:tc>
      </w:tr>
    </w:tbl>
    <w:p w14:paraId="6DED7C64" w14:textId="77777777" w:rsidR="0087605E" w:rsidRPr="00D70D02" w:rsidRDefault="0087605E" w:rsidP="00AB02A7">
      <w:pPr>
        <w:spacing w:after="200"/>
        <w:rPr>
          <w:noProof/>
        </w:rPr>
      </w:pPr>
    </w:p>
    <w:sectPr w:rsidR="0087605E" w:rsidRPr="00D70D02" w:rsidSect="00052D6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5FAC0" w14:textId="77777777" w:rsidR="0080372F" w:rsidRDefault="0080372F">
      <w:r>
        <w:separator/>
      </w:r>
    </w:p>
    <w:p w14:paraId="75216779" w14:textId="77777777" w:rsidR="0080372F" w:rsidRDefault="0080372F"/>
  </w:endnote>
  <w:endnote w:type="continuationSeparator" w:id="0">
    <w:p w14:paraId="0B339C75" w14:textId="77777777" w:rsidR="0080372F" w:rsidRDefault="0080372F">
      <w:r>
        <w:continuationSeparator/>
      </w:r>
    </w:p>
    <w:p w14:paraId="5605EE33" w14:textId="77777777" w:rsidR="0080372F" w:rsidRDefault="008037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1F819" w14:textId="77777777" w:rsidR="004A464C" w:rsidRDefault="004A46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4FFC5CF2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1F869140" w14:textId="77777777" w:rsidR="00DF027C" w:rsidRDefault="00DF027C">
    <w:pPr>
      <w:pStyle w:val="Piedepgina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24B4B" w14:textId="77777777" w:rsidR="004A464C" w:rsidRDefault="004A46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ED124" w14:textId="77777777" w:rsidR="0080372F" w:rsidRDefault="0080372F">
      <w:r>
        <w:separator/>
      </w:r>
    </w:p>
    <w:p w14:paraId="531A1EF4" w14:textId="77777777" w:rsidR="0080372F" w:rsidRDefault="0080372F"/>
  </w:footnote>
  <w:footnote w:type="continuationSeparator" w:id="0">
    <w:p w14:paraId="3D8CF84D" w14:textId="77777777" w:rsidR="0080372F" w:rsidRDefault="0080372F">
      <w:r>
        <w:continuationSeparator/>
      </w:r>
    </w:p>
    <w:p w14:paraId="641E7C1C" w14:textId="77777777" w:rsidR="0080372F" w:rsidRDefault="008037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1A6FD" w14:textId="77777777" w:rsidR="004A464C" w:rsidRDefault="004A46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65B3F148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70CF8F28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433C4BD2" w14:textId="77777777" w:rsidR="00D077E9" w:rsidRDefault="00D077E9" w:rsidP="00D077E9">
    <w:pPr>
      <w:pStyle w:val="Encabezado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CE12A" w14:textId="77777777" w:rsidR="004A464C" w:rsidRDefault="004A46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34D5"/>
    <w:multiLevelType w:val="hybridMultilevel"/>
    <w:tmpl w:val="8E32AA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A4632"/>
    <w:multiLevelType w:val="hybridMultilevel"/>
    <w:tmpl w:val="575CE182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E31E8"/>
    <w:multiLevelType w:val="hybridMultilevel"/>
    <w:tmpl w:val="CA90A01E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7319F"/>
    <w:multiLevelType w:val="hybridMultilevel"/>
    <w:tmpl w:val="963E4510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B79D7"/>
    <w:multiLevelType w:val="multilevel"/>
    <w:tmpl w:val="DDC2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90659E"/>
    <w:multiLevelType w:val="multilevel"/>
    <w:tmpl w:val="5BA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240190"/>
    <w:multiLevelType w:val="hybridMultilevel"/>
    <w:tmpl w:val="9996B97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04CFB"/>
    <w:multiLevelType w:val="multilevel"/>
    <w:tmpl w:val="04F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9A1041"/>
    <w:multiLevelType w:val="hybridMultilevel"/>
    <w:tmpl w:val="5E8EF6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9183E"/>
    <w:multiLevelType w:val="hybridMultilevel"/>
    <w:tmpl w:val="96C80ACA"/>
    <w:lvl w:ilvl="0" w:tplc="0F38318E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92A65"/>
    <w:multiLevelType w:val="hybridMultilevel"/>
    <w:tmpl w:val="452E4DE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5A38C4"/>
    <w:multiLevelType w:val="multilevel"/>
    <w:tmpl w:val="F716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066876"/>
    <w:multiLevelType w:val="multilevel"/>
    <w:tmpl w:val="9F50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5420A0"/>
    <w:multiLevelType w:val="hybridMultilevel"/>
    <w:tmpl w:val="E16C9BFA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2A3604"/>
    <w:multiLevelType w:val="hybridMultilevel"/>
    <w:tmpl w:val="452E4DEC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CA20B364">
      <w:numFmt w:val="bullet"/>
      <w:lvlText w:val="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0725D7"/>
    <w:multiLevelType w:val="multilevel"/>
    <w:tmpl w:val="D1CC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136CDB"/>
    <w:multiLevelType w:val="multilevel"/>
    <w:tmpl w:val="A97C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507393"/>
    <w:multiLevelType w:val="multilevel"/>
    <w:tmpl w:val="3FD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B04933"/>
    <w:multiLevelType w:val="multilevel"/>
    <w:tmpl w:val="C5E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6355422">
    <w:abstractNumId w:val="8"/>
  </w:num>
  <w:num w:numId="2" w16cid:durableId="1693460335">
    <w:abstractNumId w:val="9"/>
  </w:num>
  <w:num w:numId="3" w16cid:durableId="1180465939">
    <w:abstractNumId w:val="2"/>
  </w:num>
  <w:num w:numId="4" w16cid:durableId="1202597146">
    <w:abstractNumId w:val="14"/>
  </w:num>
  <w:num w:numId="5" w16cid:durableId="1951891074">
    <w:abstractNumId w:val="3"/>
  </w:num>
  <w:num w:numId="6" w16cid:durableId="670370195">
    <w:abstractNumId w:val="1"/>
  </w:num>
  <w:num w:numId="7" w16cid:durableId="258802756">
    <w:abstractNumId w:val="6"/>
  </w:num>
  <w:num w:numId="8" w16cid:durableId="726224642">
    <w:abstractNumId w:val="10"/>
  </w:num>
  <w:num w:numId="9" w16cid:durableId="2075470764">
    <w:abstractNumId w:val="7"/>
  </w:num>
  <w:num w:numId="10" w16cid:durableId="1315337964">
    <w:abstractNumId w:val="16"/>
  </w:num>
  <w:num w:numId="11" w16cid:durableId="1842431918">
    <w:abstractNumId w:val="15"/>
  </w:num>
  <w:num w:numId="12" w16cid:durableId="778255923">
    <w:abstractNumId w:val="4"/>
  </w:num>
  <w:num w:numId="13" w16cid:durableId="720903612">
    <w:abstractNumId w:val="18"/>
  </w:num>
  <w:num w:numId="14" w16cid:durableId="1924678425">
    <w:abstractNumId w:val="17"/>
  </w:num>
  <w:num w:numId="15" w16cid:durableId="1589188680">
    <w:abstractNumId w:val="11"/>
  </w:num>
  <w:num w:numId="16" w16cid:durableId="1012682456">
    <w:abstractNumId w:val="5"/>
  </w:num>
  <w:num w:numId="17" w16cid:durableId="1805855379">
    <w:abstractNumId w:val="12"/>
  </w:num>
  <w:num w:numId="18" w16cid:durableId="1603297596">
    <w:abstractNumId w:val="0"/>
  </w:num>
  <w:num w:numId="19" w16cid:durableId="16262340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3F"/>
    <w:rsid w:val="0002482E"/>
    <w:rsid w:val="00036437"/>
    <w:rsid w:val="00050324"/>
    <w:rsid w:val="00052D6B"/>
    <w:rsid w:val="000747A0"/>
    <w:rsid w:val="000A0150"/>
    <w:rsid w:val="000E63C9"/>
    <w:rsid w:val="00107817"/>
    <w:rsid w:val="00130E9D"/>
    <w:rsid w:val="00150A6D"/>
    <w:rsid w:val="00185B35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A464C"/>
    <w:rsid w:val="004B21A5"/>
    <w:rsid w:val="004E46AF"/>
    <w:rsid w:val="004E5FEE"/>
    <w:rsid w:val="005037F0"/>
    <w:rsid w:val="00516A86"/>
    <w:rsid w:val="005275F6"/>
    <w:rsid w:val="00572102"/>
    <w:rsid w:val="005C2A04"/>
    <w:rsid w:val="005F1BB0"/>
    <w:rsid w:val="00640858"/>
    <w:rsid w:val="00652245"/>
    <w:rsid w:val="00656C4D"/>
    <w:rsid w:val="006E5716"/>
    <w:rsid w:val="00710922"/>
    <w:rsid w:val="00714E3F"/>
    <w:rsid w:val="007302B3"/>
    <w:rsid w:val="00730733"/>
    <w:rsid w:val="007309A6"/>
    <w:rsid w:val="00730E3A"/>
    <w:rsid w:val="00736AAF"/>
    <w:rsid w:val="00765B2A"/>
    <w:rsid w:val="00783A34"/>
    <w:rsid w:val="0079076C"/>
    <w:rsid w:val="007C6B52"/>
    <w:rsid w:val="007D16C5"/>
    <w:rsid w:val="0080372F"/>
    <w:rsid w:val="00836031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5227F"/>
    <w:rsid w:val="00966B81"/>
    <w:rsid w:val="00977F79"/>
    <w:rsid w:val="009C7720"/>
    <w:rsid w:val="00A23AFA"/>
    <w:rsid w:val="00A31B3E"/>
    <w:rsid w:val="00A532F3"/>
    <w:rsid w:val="00A8489E"/>
    <w:rsid w:val="00A872AD"/>
    <w:rsid w:val="00AB02A7"/>
    <w:rsid w:val="00AC29F3"/>
    <w:rsid w:val="00B231E5"/>
    <w:rsid w:val="00B34B85"/>
    <w:rsid w:val="00B75AC5"/>
    <w:rsid w:val="00BE636A"/>
    <w:rsid w:val="00C02B87"/>
    <w:rsid w:val="00C4086D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E554A"/>
    <w:rsid w:val="00DF027C"/>
    <w:rsid w:val="00E00A32"/>
    <w:rsid w:val="00E22ACD"/>
    <w:rsid w:val="00E620B0"/>
    <w:rsid w:val="00E64578"/>
    <w:rsid w:val="00E81B40"/>
    <w:rsid w:val="00EF555B"/>
    <w:rsid w:val="00F027BB"/>
    <w:rsid w:val="00F11DCF"/>
    <w:rsid w:val="00F162EA"/>
    <w:rsid w:val="00F358D3"/>
    <w:rsid w:val="00F52D27"/>
    <w:rsid w:val="00F83527"/>
    <w:rsid w:val="00FC5B54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B93649"/>
  <w15:docId w15:val="{9A878495-7A2A-425C-ADC3-49AE48A8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031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semiHidden/>
    <w:unhideWhenUsed/>
    <w:qFormat/>
    <w:rsid w:val="004A46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Hipervnculo">
    <w:name w:val="Hyperlink"/>
    <w:basedOn w:val="Fuentedeprrafopredeter"/>
    <w:uiPriority w:val="99"/>
    <w:unhideWhenUsed/>
    <w:rsid w:val="00036437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643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unhideWhenUsed/>
    <w:qFormat/>
    <w:rsid w:val="004A464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5"/>
    <w:semiHidden/>
    <w:rsid w:val="004A464C"/>
    <w:rPr>
      <w:rFonts w:asciiTheme="majorHAnsi" w:eastAsiaTheme="majorEastAsia" w:hAnsiTheme="majorHAnsi" w:cstheme="majorBidi"/>
      <w:b/>
      <w:color w:val="012639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ynergy-learning.com/blog/lms-vs-cms-what-are-the-differences-and-which-do-i-need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www.ispring.es/blog/what-is-lms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drformacion.com/blog/lms_y_lcms_principales_funcionalidades_y_beneficios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ibm.com/mx-es/think/topics/content-management-system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s://www.adrformacion.com/blog/lms_learning_management_systems_historia.html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iebschool.com/hub/que-es-un-cms-e-commerce/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es-PE%7bFFD4309F-B16E-4DD6-BA62-3E0FD8E1BC5F%7d\%7b81535D30-6E3A-401C-BAE3-3A9F0057BD0F%7dTF7e53ee0d-dd7d-4335-8cfd-efae5a747b05fb21fa67_win32-9f5ff6ac903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1D742EA4AB94251826AEA882603C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5B96E-2303-4454-9A0E-82272C22ADCB}"/>
      </w:docPartPr>
      <w:docPartBody>
        <w:p w:rsidR="00B745C8" w:rsidRDefault="00DF65BA" w:rsidP="00DF65BA">
          <w:pPr>
            <w:pStyle w:val="E1D742EA4AB94251826AEA882603CE0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septiembre 27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FD4D1963C9154279B0958FD6EED35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ED701-6A10-448B-BDCB-D85A41AF7EE6}"/>
      </w:docPartPr>
      <w:docPartBody>
        <w:p w:rsidR="00B745C8" w:rsidRDefault="00DF65BA" w:rsidP="00DF65BA">
          <w:pPr>
            <w:pStyle w:val="FD4D1963C9154279B0958FD6EED35D9B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D25650CBFDE54FDE97048E9A4A57C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2ABE7-1998-47BD-8C78-191E6F3E6EC3}"/>
      </w:docPartPr>
      <w:docPartBody>
        <w:p w:rsidR="00B745C8" w:rsidRDefault="00DF65BA" w:rsidP="00DF65BA">
          <w:pPr>
            <w:pStyle w:val="D25650CBFDE54FDE97048E9A4A57CBAA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550327E837C04B8FA5C2D510B31BB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49794-B380-4F0C-964B-E53A7BFDE554}"/>
      </w:docPartPr>
      <w:docPartBody>
        <w:p w:rsidR="00B745C8" w:rsidRDefault="00DF65BA" w:rsidP="00DF65BA">
          <w:pPr>
            <w:pStyle w:val="550327E837C04B8FA5C2D510B31BB6A6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B4EC2281175C49449421B3F670AEE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2B808-FE34-4845-8D66-BF1CC5EE8AC8}"/>
      </w:docPartPr>
      <w:docPartBody>
        <w:p w:rsidR="00B745C8" w:rsidRDefault="00DF65BA" w:rsidP="00DF65BA">
          <w:pPr>
            <w:pStyle w:val="B4EC2281175C49449421B3F670AEEC35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2C31B5BF40D24861922FB0E1DC7ED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001D5-0458-4B69-A95E-4F5CD38B540B}"/>
      </w:docPartPr>
      <w:docPartBody>
        <w:p w:rsidR="00B745C8" w:rsidRDefault="00DF65BA" w:rsidP="00DF65BA">
          <w:pPr>
            <w:pStyle w:val="2C31B5BF40D24861922FB0E1DC7ED225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22426148AA7E4536A3838DD18011E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6B3A6-967D-4F1A-9411-1765D5F768B8}"/>
      </w:docPartPr>
      <w:docPartBody>
        <w:p w:rsidR="00B745C8" w:rsidRDefault="00DF65BA" w:rsidP="00DF65BA">
          <w:pPr>
            <w:pStyle w:val="22426148AA7E4536A3838DD18011E05F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C1CC65BDBCFA48FBB384E965966A3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F0E82-18C4-4FBD-A756-A3ADFC238491}"/>
      </w:docPartPr>
      <w:docPartBody>
        <w:p w:rsidR="00B745C8" w:rsidRDefault="00DF65BA" w:rsidP="00DF65BA">
          <w:pPr>
            <w:pStyle w:val="C1CC65BDBCFA48FBB384E965966A35C9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8A8E25FB442341D992F750F5EAB5B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17ABA-C2F4-4C75-9362-15CD4425605B}"/>
      </w:docPartPr>
      <w:docPartBody>
        <w:p w:rsidR="00B745C8" w:rsidRDefault="00DF65BA" w:rsidP="00DF65BA">
          <w:pPr>
            <w:pStyle w:val="8A8E25FB442341D992F750F5EAB5B5CB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2DDC2928C2094E5E99FE5BB4D9B67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B02A99-D552-4709-B944-817268B12F9C}"/>
      </w:docPartPr>
      <w:docPartBody>
        <w:p w:rsidR="00B745C8" w:rsidRDefault="00DF65BA" w:rsidP="00DF65BA">
          <w:pPr>
            <w:pStyle w:val="2DDC2928C2094E5E99FE5BB4D9B6703D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BA"/>
    <w:rsid w:val="00256681"/>
    <w:rsid w:val="006C14F5"/>
    <w:rsid w:val="0095227F"/>
    <w:rsid w:val="00B34B85"/>
    <w:rsid w:val="00B745C8"/>
    <w:rsid w:val="00DF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F65BA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sid w:val="00DF65BA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E1D742EA4AB94251826AEA882603CE02">
    <w:name w:val="E1D742EA4AB94251826AEA882603CE02"/>
    <w:rsid w:val="00DF65BA"/>
  </w:style>
  <w:style w:type="paragraph" w:customStyle="1" w:styleId="FD4D1963C9154279B0958FD6EED35D9B">
    <w:name w:val="FD4D1963C9154279B0958FD6EED35D9B"/>
    <w:rsid w:val="00DF65BA"/>
  </w:style>
  <w:style w:type="paragraph" w:customStyle="1" w:styleId="D25650CBFDE54FDE97048E9A4A57CBAA">
    <w:name w:val="D25650CBFDE54FDE97048E9A4A57CBAA"/>
    <w:rsid w:val="00DF65BA"/>
  </w:style>
  <w:style w:type="paragraph" w:customStyle="1" w:styleId="550327E837C04B8FA5C2D510B31BB6A6">
    <w:name w:val="550327E837C04B8FA5C2D510B31BB6A6"/>
    <w:rsid w:val="00DF65BA"/>
  </w:style>
  <w:style w:type="paragraph" w:customStyle="1" w:styleId="B4EC2281175C49449421B3F670AEEC35">
    <w:name w:val="B4EC2281175C49449421B3F670AEEC35"/>
    <w:rsid w:val="00DF65BA"/>
  </w:style>
  <w:style w:type="paragraph" w:customStyle="1" w:styleId="2C31B5BF40D24861922FB0E1DC7ED225">
    <w:name w:val="2C31B5BF40D24861922FB0E1DC7ED225"/>
    <w:rsid w:val="00DF65BA"/>
  </w:style>
  <w:style w:type="paragraph" w:customStyle="1" w:styleId="22426148AA7E4536A3838DD18011E05F">
    <w:name w:val="22426148AA7E4536A3838DD18011E05F"/>
    <w:rsid w:val="00DF65BA"/>
  </w:style>
  <w:style w:type="paragraph" w:customStyle="1" w:styleId="C1CC65BDBCFA48FBB384E965966A35C9">
    <w:name w:val="C1CC65BDBCFA48FBB384E965966A35C9"/>
    <w:rsid w:val="00DF65BA"/>
  </w:style>
  <w:style w:type="paragraph" w:customStyle="1" w:styleId="8A8E25FB442341D992F750F5EAB5B5CB">
    <w:name w:val="8A8E25FB442341D992F750F5EAB5B5CB"/>
    <w:rsid w:val="00DF65BA"/>
  </w:style>
  <w:style w:type="paragraph" w:customStyle="1" w:styleId="2DDC2928C2094E5E99FE5BB4D9B6703D">
    <w:name w:val="2DDC2928C2094E5E99FE5BB4D9B6703D"/>
    <w:rsid w:val="00DF65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B4D97-09F0-47C0-A484-4E24CE69A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{81535D30-6E3A-401C-BAE3-3A9F0057BD0F}TF7e53ee0d-dd7d-4335-8cfd-efae5a747b05fb21fa67_win32-9f5ff6ac9036</Template>
  <TotalTime>159</TotalTime>
  <Pages>12</Pages>
  <Words>1794</Words>
  <Characters>9873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keywords/>
  <cp:lastModifiedBy>nelson huilcara puraca</cp:lastModifiedBy>
  <cp:revision>2</cp:revision>
  <cp:lastPrinted>2006-08-01T17:47:00Z</cp:lastPrinted>
  <dcterms:created xsi:type="dcterms:W3CDTF">2026-09-27T14:42:00Z</dcterms:created>
  <dcterms:modified xsi:type="dcterms:W3CDTF">2026-09-28T02:25:00Z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